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9F0EC" w14:textId="49F2359A" w:rsidR="00790E63" w:rsidRPr="00D17DE2" w:rsidRDefault="00F3647E" w:rsidP="00D17DE2">
      <w:pPr>
        <w:jc w:val="right"/>
        <w:rPr>
          <w:rFonts w:ascii="Avenir Black" w:hAnsi="Avenir Black"/>
          <w:b/>
          <w:bCs/>
          <w:sz w:val="40"/>
          <w:szCs w:val="40"/>
        </w:rPr>
      </w:pPr>
      <w:r>
        <w:rPr>
          <w:rFonts w:ascii="Avenir Black" w:hAnsi="Avenir Black"/>
          <w:b/>
          <w:bCs/>
          <w:sz w:val="40"/>
          <w:szCs w:val="40"/>
        </w:rPr>
        <w:tab/>
      </w:r>
    </w:p>
    <w:p w14:paraId="6B910C20" w14:textId="7C4ADC68" w:rsidR="00790E63" w:rsidRDefault="00790E63" w:rsidP="00E835BC">
      <w:pPr>
        <w:tabs>
          <w:tab w:val="left" w:pos="1884"/>
          <w:tab w:val="left" w:pos="6402"/>
        </w:tabs>
        <w:rPr>
          <w:rFonts w:ascii="Avenir Black" w:hAnsi="Avenir Black"/>
          <w:b/>
          <w:bCs/>
          <w:sz w:val="144"/>
          <w:szCs w:val="144"/>
        </w:rPr>
      </w:pPr>
    </w:p>
    <w:p w14:paraId="5F3039FF" w14:textId="77777777" w:rsidR="00E835BC" w:rsidRPr="00E835BC" w:rsidRDefault="00E835BC" w:rsidP="00E835BC">
      <w:pPr>
        <w:tabs>
          <w:tab w:val="left" w:pos="1884"/>
          <w:tab w:val="left" w:pos="6402"/>
        </w:tabs>
        <w:rPr>
          <w:rFonts w:ascii="Avenir Black" w:hAnsi="Avenir Black"/>
          <w:b/>
          <w:bCs/>
          <w:sz w:val="144"/>
          <w:szCs w:val="144"/>
        </w:rPr>
      </w:pPr>
    </w:p>
    <w:p w14:paraId="368B0729" w14:textId="76F46D73" w:rsidR="00790E63" w:rsidRPr="00D17DE2" w:rsidRDefault="00E835BC" w:rsidP="00D17DE2">
      <w:pPr>
        <w:tabs>
          <w:tab w:val="left" w:pos="6805"/>
        </w:tabs>
        <w:rPr>
          <w:rFonts w:ascii="Avenir Black" w:hAnsi="Avenir Black"/>
          <w:b/>
          <w:bCs/>
          <w:sz w:val="40"/>
          <w:szCs w:val="40"/>
        </w:rPr>
      </w:pPr>
      <w:r w:rsidRPr="00E835BC">
        <w:rPr>
          <w:rFonts w:ascii="Avenir Black" w:hAnsi="Avenir Black"/>
          <w:b/>
          <w:bCs/>
          <w:color w:val="2F5496" w:themeColor="accent1" w:themeShade="BF"/>
          <w:sz w:val="210"/>
          <w:szCs w:val="210"/>
        </w:rPr>
        <w:t>SOW</w:t>
      </w:r>
      <w:r w:rsidR="00466854" w:rsidRPr="00D17DE2">
        <w:rPr>
          <w:rFonts w:ascii="Avenir Black" w:hAnsi="Avenir Black"/>
          <w:b/>
          <w:bCs/>
          <w:sz w:val="40"/>
          <w:szCs w:val="40"/>
        </w:rPr>
        <w:tab/>
      </w:r>
    </w:p>
    <w:p w14:paraId="22D3A22C" w14:textId="4982BE7C" w:rsidR="00790E63" w:rsidRDefault="00E835BC" w:rsidP="00D17DE2">
      <w:pPr>
        <w:rPr>
          <w:rFonts w:ascii="Avenir Book" w:hAnsi="Avenir Book"/>
          <w:color w:val="767171" w:themeColor="background2" w:themeShade="80"/>
          <w:sz w:val="38"/>
          <w:szCs w:val="38"/>
          <w:lang w:val="en-US"/>
        </w:rPr>
      </w:pPr>
      <w:r>
        <w:rPr>
          <w:rFonts w:ascii="Avenir Book" w:hAnsi="Avenir Book"/>
          <w:color w:val="767171" w:themeColor="background2" w:themeShade="80"/>
          <w:sz w:val="38"/>
          <w:szCs w:val="38"/>
          <w:lang w:val="en-US"/>
        </w:rPr>
        <w:t>[[</w:t>
      </w:r>
      <w:r w:rsidR="00E649BE">
        <w:rPr>
          <w:rFonts w:ascii="Avenir Book" w:hAnsi="Avenir Book"/>
          <w:color w:val="767171" w:themeColor="background2" w:themeShade="80"/>
          <w:sz w:val="38"/>
          <w:szCs w:val="38"/>
        </w:rPr>
        <w:t>project_name</w:t>
      </w:r>
      <w:r>
        <w:rPr>
          <w:rFonts w:ascii="Avenir Book" w:hAnsi="Avenir Book"/>
          <w:color w:val="767171" w:themeColor="background2" w:themeShade="80"/>
          <w:sz w:val="38"/>
          <w:szCs w:val="38"/>
          <w:lang w:val="en-US"/>
        </w:rPr>
        <w:t>]]</w:t>
      </w:r>
    </w:p>
    <w:p w14:paraId="38A0D034" w14:textId="77777777" w:rsidR="00E835BC" w:rsidRDefault="00E835BC" w:rsidP="00D17DE2">
      <w:pPr>
        <w:rPr>
          <w:rFonts w:ascii="Avenir Book" w:hAnsi="Avenir Book"/>
          <w:color w:val="767171" w:themeColor="background2" w:themeShade="80"/>
          <w:sz w:val="38"/>
          <w:szCs w:val="38"/>
          <w:lang w:val="en-US"/>
        </w:rPr>
      </w:pPr>
    </w:p>
    <w:p w14:paraId="09D14248" w14:textId="77777777" w:rsidR="00E835BC" w:rsidRPr="00E835BC" w:rsidRDefault="00E835BC" w:rsidP="00D17DE2">
      <w:pPr>
        <w:rPr>
          <w:rFonts w:ascii="Avenir Book" w:hAnsi="Avenir Book"/>
          <w:color w:val="767171" w:themeColor="background2" w:themeShade="80"/>
          <w:sz w:val="38"/>
          <w:szCs w:val="38"/>
          <w:lang w:val="en-US"/>
        </w:rPr>
      </w:pPr>
    </w:p>
    <w:p w14:paraId="544C87D9" w14:textId="77777777" w:rsidR="00E835BC" w:rsidRPr="005B1EA0" w:rsidRDefault="00E835BC" w:rsidP="00E835BC">
      <w:pPr>
        <w:rPr>
          <w:rFonts w:ascii="Avenir Book" w:hAnsi="Avenir Book"/>
          <w:color w:val="767171" w:themeColor="background2" w:themeShade="80"/>
          <w:sz w:val="38"/>
          <w:szCs w:val="38"/>
          <w:lang w:val="en-US"/>
        </w:rPr>
      </w:pPr>
      <w:r>
        <w:rPr>
          <w:rFonts w:ascii="Avenir Book" w:hAnsi="Avenir Book"/>
          <w:color w:val="767171" w:themeColor="background2" w:themeShade="80"/>
          <w:sz w:val="38"/>
          <w:szCs w:val="38"/>
          <w:lang w:val="en-US"/>
        </w:rPr>
        <w:t>Date: [[</w:t>
      </w:r>
      <w:r w:rsidRPr="001D462C">
        <w:rPr>
          <w:rFonts w:ascii="Avenir Book" w:hAnsi="Avenir Book"/>
          <w:color w:val="767171" w:themeColor="background2" w:themeShade="80"/>
          <w:sz w:val="38"/>
          <w:szCs w:val="38"/>
        </w:rPr>
        <w:t>submission_date</w:t>
      </w:r>
      <w:r>
        <w:rPr>
          <w:rFonts w:ascii="Avenir Book" w:hAnsi="Avenir Book"/>
          <w:color w:val="767171" w:themeColor="background2" w:themeShade="80"/>
          <w:sz w:val="38"/>
          <w:szCs w:val="38"/>
          <w:lang w:val="en-US"/>
        </w:rPr>
        <w:t>]]</w:t>
      </w:r>
    </w:p>
    <w:p w14:paraId="6450E529" w14:textId="77777777" w:rsidR="00E835BC" w:rsidRPr="00D17DE2" w:rsidRDefault="00E835BC" w:rsidP="00D17DE2">
      <w:pPr>
        <w:rPr>
          <w:rFonts w:ascii="Avenir Black" w:hAnsi="Avenir Black"/>
          <w:b/>
          <w:bCs/>
          <w:sz w:val="40"/>
          <w:szCs w:val="40"/>
        </w:rPr>
      </w:pPr>
    </w:p>
    <w:p w14:paraId="2C01484E" w14:textId="77777777" w:rsidR="00790E63" w:rsidRPr="00D17DE2" w:rsidRDefault="00790E63" w:rsidP="00D17DE2">
      <w:pPr>
        <w:rPr>
          <w:rFonts w:ascii="Avenir Black" w:hAnsi="Avenir Black"/>
          <w:b/>
          <w:bCs/>
          <w:sz w:val="40"/>
          <w:szCs w:val="40"/>
        </w:rPr>
      </w:pPr>
    </w:p>
    <w:p w14:paraId="483F9567" w14:textId="77777777" w:rsidR="00B5062E" w:rsidRPr="00D17DE2" w:rsidRDefault="00B5062E" w:rsidP="00D17DE2">
      <w:pPr>
        <w:rPr>
          <w:rFonts w:ascii="Avenir Black" w:hAnsi="Avenir Black"/>
          <w:b/>
          <w:bCs/>
          <w:sz w:val="40"/>
          <w:szCs w:val="40"/>
        </w:rPr>
      </w:pPr>
    </w:p>
    <w:p w14:paraId="4A536BAE" w14:textId="77777777" w:rsidR="00790E63" w:rsidRPr="00D17DE2" w:rsidRDefault="00790E63" w:rsidP="00D17DE2">
      <w:pPr>
        <w:rPr>
          <w:rFonts w:ascii="Avenir Black" w:hAnsi="Avenir Black"/>
          <w:b/>
          <w:bCs/>
          <w:sz w:val="40"/>
          <w:szCs w:val="40"/>
        </w:rPr>
      </w:pPr>
    </w:p>
    <w:p w14:paraId="073D909F" w14:textId="63B17138" w:rsidR="00790E63" w:rsidRPr="00D17DE2" w:rsidRDefault="00790E63" w:rsidP="00D17DE2">
      <w:pPr>
        <w:rPr>
          <w:rFonts w:ascii="Avenir Black" w:hAnsi="Avenir Black"/>
          <w:b/>
          <w:bCs/>
          <w:sz w:val="40"/>
          <w:szCs w:val="40"/>
        </w:rPr>
      </w:pPr>
    </w:p>
    <w:p w14:paraId="5FE1D2BD" w14:textId="39F4FD23" w:rsidR="000E7730" w:rsidRPr="00D17DE2" w:rsidRDefault="000E7730" w:rsidP="00D17DE2">
      <w:pPr>
        <w:rPr>
          <w:rFonts w:ascii="Avenir Black" w:hAnsi="Avenir Black"/>
          <w:b/>
          <w:bCs/>
          <w:sz w:val="40"/>
          <w:szCs w:val="40"/>
        </w:rPr>
      </w:pPr>
    </w:p>
    <w:p w14:paraId="755E9897" w14:textId="77777777" w:rsidR="00E559F6" w:rsidRPr="00D17DE2" w:rsidRDefault="00E559F6" w:rsidP="00D17DE2">
      <w:pPr>
        <w:rPr>
          <w:rFonts w:ascii="Avenir Black" w:hAnsi="Avenir Black"/>
          <w:b/>
          <w:bCs/>
          <w:sz w:val="40"/>
          <w:szCs w:val="40"/>
        </w:rPr>
        <w:sectPr w:rsidR="00E559F6" w:rsidRPr="00D17DE2" w:rsidSect="00EA0C16">
          <w:headerReference w:type="even" r:id="rId11"/>
          <w:headerReference w:type="default" r:id="rId12"/>
          <w:footerReference w:type="even" r:id="rId13"/>
          <w:footerReference w:type="default" r:id="rId14"/>
          <w:headerReference w:type="first" r:id="rId15"/>
          <w:pgSz w:w="12240" w:h="15840"/>
          <w:pgMar w:top="1440" w:right="1440" w:bottom="1440" w:left="1440" w:header="708" w:footer="708" w:gutter="0"/>
          <w:pgNumType w:start="1"/>
          <w:cols w:space="708"/>
          <w:titlePg/>
          <w:docGrid w:linePitch="360"/>
        </w:sectPr>
      </w:pPr>
    </w:p>
    <w:p w14:paraId="75BEF83A" w14:textId="6933C7ED" w:rsidR="00A871D6" w:rsidRPr="00D17DE2" w:rsidRDefault="00226098" w:rsidP="00D17DE2">
      <w:pPr>
        <w:rPr>
          <w:rFonts w:ascii="Avenir Black" w:hAnsi="Avenir Black"/>
          <w:b/>
          <w:bCs/>
          <w:sz w:val="40"/>
          <w:szCs w:val="40"/>
        </w:rPr>
      </w:pPr>
      <w:r w:rsidRPr="00D17DE2">
        <w:rPr>
          <w:rFonts w:ascii="Avenir Black" w:hAnsi="Avenir Black"/>
          <w:b/>
          <w:bCs/>
          <w:noProof/>
          <w:sz w:val="40"/>
          <w:szCs w:val="40"/>
        </w:rPr>
        <w:lastRenderedPageBreak/>
        <mc:AlternateContent>
          <mc:Choice Requires="wps">
            <w:drawing>
              <wp:anchor distT="0" distB="0" distL="114300" distR="114300" simplePos="0" relativeHeight="251658240" behindDoc="0" locked="0" layoutInCell="1" allowOverlap="1" wp14:anchorId="5E5A25EC" wp14:editId="436DBD7A">
                <wp:simplePos x="0" y="0"/>
                <wp:positionH relativeFrom="column">
                  <wp:posOffset>5815026</wp:posOffset>
                </wp:positionH>
                <wp:positionV relativeFrom="paragraph">
                  <wp:posOffset>-1577257</wp:posOffset>
                </wp:positionV>
                <wp:extent cx="3330575" cy="457200"/>
                <wp:effectExtent l="0" t="0" r="0" b="0"/>
                <wp:wrapNone/>
                <wp:docPr id="435289061" name="Text Box 12"/>
                <wp:cNvGraphicFramePr/>
                <a:graphic xmlns:a="http://schemas.openxmlformats.org/drawingml/2006/main">
                  <a:graphicData uri="http://schemas.microsoft.com/office/word/2010/wordprocessingShape">
                    <wps:wsp>
                      <wps:cNvSpPr txBox="1"/>
                      <wps:spPr>
                        <a:xfrm>
                          <a:off x="0" y="0"/>
                          <a:ext cx="3330575" cy="457200"/>
                        </a:xfrm>
                        <a:prstGeom prst="rect">
                          <a:avLst/>
                        </a:prstGeom>
                        <a:solidFill>
                          <a:schemeClr val="lt1"/>
                        </a:solidFill>
                        <a:ln w="6350">
                          <a:noFill/>
                        </a:ln>
                      </wps:spPr>
                      <wps:txbx>
                        <w:txbxContent>
                          <w:p w14:paraId="22920730" w14:textId="77777777" w:rsidR="00226098" w:rsidRPr="005B1EA0" w:rsidRDefault="00226098">
                            <w:pPr>
                              <w:rPr>
                                <w:rFonts w:ascii="Avenir Book" w:hAnsi="Avenir Book"/>
                                <w:color w:val="767171" w:themeColor="background2" w:themeShade="80"/>
                                <w:lang w:val="en-US"/>
                              </w:rPr>
                            </w:pPr>
                            <w:r>
                              <w:rPr>
                                <w:rFonts w:ascii="Avenir Book" w:hAnsi="Avenir Book"/>
                                <w:color w:val="767171" w:themeColor="background2" w:themeShade="80"/>
                                <w:lang w:val="en-US"/>
                              </w:rPr>
                              <w:t>Edit Name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E5A25EC" id="_x0000_t202" coordsize="21600,21600" o:spt="202" path="m,l,21600r21600,l21600,xe">
                <v:stroke joinstyle="miter"/>
                <v:path gradientshapeok="t" o:connecttype="rect"/>
              </v:shapetype>
              <v:shape id="Text Box 12" o:spid="_x0000_s1026" type="#_x0000_t202" style="position:absolute;margin-left:457.9pt;margin-top:-124.2pt;width:262.25pt;height:36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" fillcolor="white [3201]" stroked="f" strokeweight=".5pt">
                <v:textbox>
                  <w:txbxContent>
                    <w:p w14:paraId="22920730" w14:textId="77777777" w:rsidR="00226098" w:rsidRPr="005B1EA0" w:rsidRDefault="00226098">
                      <w:pPr>
                        <w:rPr>
                          <w:rFonts w:ascii="Avenir Book" w:hAnsi="Avenir Book"/>
                          <w:color w:val="767171" w:themeColor="background2" w:themeShade="80"/>
                          <w:lang w:val="en-US"/>
                        </w:rPr>
                      </w:pPr>
                      <w:r>
                        <w:rPr>
                          <w:rFonts w:ascii="Avenir Book" w:hAnsi="Avenir Book"/>
                          <w:color w:val="767171" w:themeColor="background2" w:themeShade="80"/>
                          <w:lang w:val="en-US"/>
                        </w:rPr>
                        <w:t>Edit Name Here</w:t>
                      </w:r>
                    </w:p>
                  </w:txbxContent>
                </v:textbox>
              </v:shape>
            </w:pict>
          </mc:Fallback>
        </mc:AlternateContent>
      </w:r>
      <w:r w:rsidR="001B3F87" w:rsidRPr="00D17DE2">
        <w:rPr>
          <w:rFonts w:ascii="Avenir Book" w:hAnsi="Avenir Book"/>
          <w:b/>
          <w:bCs/>
          <w:sz w:val="36"/>
          <w:szCs w:val="36"/>
        </w:rPr>
        <w:t>Statement of Work:</w:t>
      </w:r>
    </w:p>
    <w:p w14:paraId="169DD7DD" w14:textId="645BE9DE" w:rsidR="001B3F87" w:rsidRPr="001C237E" w:rsidRDefault="001B3F87" w:rsidP="00D17DE2">
      <w:pPr>
        <w:pStyle w:val="NormalWeb"/>
        <w:spacing w:after="375"/>
        <w:jc w:val="both"/>
        <w:rPr>
          <w:rFonts w:ascii="Source Sans Pro Light" w:hAnsi="Source Sans Pro Light"/>
          <w:color w:val="000000" w:themeColor="text1"/>
        </w:rPr>
      </w:pPr>
      <w:r w:rsidRPr="001C237E">
        <w:rPr>
          <w:rFonts w:ascii="Source Sans Pro Light" w:hAnsi="Source Sans Pro Light"/>
          <w:color w:val="000000" w:themeColor="text1"/>
        </w:rPr>
        <w:t xml:space="preserve">This Statement of </w:t>
      </w:r>
      <w:r w:rsidR="00FD60B5" w:rsidRPr="001C237E">
        <w:rPr>
          <w:rFonts w:ascii="Source Sans Pro Light" w:hAnsi="Source Sans Pro Light"/>
          <w:color w:val="000000" w:themeColor="text1"/>
        </w:rPr>
        <w:t>W</w:t>
      </w:r>
      <w:r w:rsidRPr="001C237E">
        <w:rPr>
          <w:rFonts w:ascii="Source Sans Pro Light" w:hAnsi="Source Sans Pro Light"/>
          <w:color w:val="000000" w:themeColor="text1"/>
        </w:rPr>
        <w:t>ork (</w:t>
      </w:r>
      <w:r w:rsidR="2FBDA267" w:rsidRPr="001C237E">
        <w:rPr>
          <w:rFonts w:ascii="Source Sans Pro Light" w:hAnsi="Source Sans Pro Light"/>
          <w:color w:val="000000" w:themeColor="text1"/>
        </w:rPr>
        <w:t>SOW</w:t>
      </w:r>
      <w:r w:rsidRPr="001C237E">
        <w:rPr>
          <w:rFonts w:ascii="Source Sans Pro Light" w:hAnsi="Source Sans Pro Light"/>
          <w:color w:val="000000" w:themeColor="text1"/>
        </w:rPr>
        <w:t xml:space="preserve">) has an effective date of </w:t>
      </w:r>
      <w:r w:rsidR="00FD60B5" w:rsidRPr="001C237E">
        <w:rPr>
          <w:rFonts w:ascii="Source Sans Pro Light" w:hAnsi="Source Sans Pro Light"/>
          <w:color w:val="000000" w:themeColor="text1"/>
        </w:rPr>
        <w:t>[</w:t>
      </w:r>
      <w:r w:rsidR="00FD273E">
        <w:rPr>
          <w:rFonts w:ascii="Source Sans Pro Light" w:hAnsi="Source Sans Pro Light"/>
          <w:color w:val="000000" w:themeColor="text1"/>
        </w:rPr>
        <w:t>[start_d</w:t>
      </w:r>
      <w:r w:rsidR="00FD60B5" w:rsidRPr="001C237E">
        <w:rPr>
          <w:rFonts w:ascii="Source Sans Pro Light" w:hAnsi="Source Sans Pro Light"/>
          <w:color w:val="000000" w:themeColor="text1"/>
        </w:rPr>
        <w:t>ate</w:t>
      </w:r>
      <w:r w:rsidR="00FD273E">
        <w:rPr>
          <w:rFonts w:ascii="Source Sans Pro Light" w:hAnsi="Source Sans Pro Light"/>
          <w:color w:val="000000" w:themeColor="text1"/>
        </w:rPr>
        <w:t>]</w:t>
      </w:r>
      <w:r w:rsidR="00FD60B5" w:rsidRPr="001C237E">
        <w:rPr>
          <w:rFonts w:ascii="Source Sans Pro Light" w:hAnsi="Source Sans Pro Light"/>
          <w:color w:val="000000" w:themeColor="text1"/>
        </w:rPr>
        <w:t>]</w:t>
      </w:r>
      <w:r w:rsidRPr="001C237E">
        <w:rPr>
          <w:rFonts w:ascii="Source Sans Pro Light" w:hAnsi="Source Sans Pro Light"/>
          <w:color w:val="000000" w:themeColor="text1"/>
        </w:rPr>
        <w:t xml:space="preserve"> and describes the services to be performed by </w:t>
      </w:r>
      <w:r w:rsidR="00076F01" w:rsidRPr="001C237E">
        <w:rPr>
          <w:rFonts w:ascii="Source Sans Pro Light" w:hAnsi="Source Sans Pro Light"/>
          <w:color w:val="000000" w:themeColor="text1"/>
        </w:rPr>
        <w:t>OPSOLUTIONS</w:t>
      </w:r>
      <w:r w:rsidR="00BF4CD7" w:rsidRPr="001C237E">
        <w:rPr>
          <w:rFonts w:ascii="Source Sans Pro Light" w:hAnsi="Source Sans Pro Light"/>
          <w:color w:val="000000" w:themeColor="text1"/>
        </w:rPr>
        <w:t xml:space="preserve"> for</w:t>
      </w:r>
      <w:r w:rsidRPr="001C237E">
        <w:rPr>
          <w:rFonts w:ascii="Source Sans Pro Light" w:hAnsi="Source Sans Pro Light"/>
          <w:color w:val="000000" w:themeColor="text1"/>
        </w:rPr>
        <w:t xml:space="preserve"> </w:t>
      </w:r>
      <w:r w:rsidR="008A5B96" w:rsidRPr="001C237E">
        <w:rPr>
          <w:rFonts w:ascii="Source Sans Pro Light" w:hAnsi="Source Sans Pro Light"/>
          <w:color w:val="000000" w:themeColor="text1"/>
        </w:rPr>
        <w:t>[</w:t>
      </w:r>
      <w:r w:rsidR="008A5B96">
        <w:rPr>
          <w:rFonts w:ascii="Source Sans Pro Light" w:hAnsi="Source Sans Pro Light"/>
          <w:color w:val="000000" w:themeColor="text1"/>
        </w:rPr>
        <w:t>[c</w:t>
      </w:r>
      <w:r w:rsidR="008A5B96" w:rsidRPr="001C237E">
        <w:rPr>
          <w:rFonts w:ascii="Source Sans Pro Light" w:hAnsi="Source Sans Pro Light"/>
          <w:color w:val="000000" w:themeColor="text1"/>
        </w:rPr>
        <w:t>lien</w:t>
      </w:r>
      <w:r w:rsidR="008A5B96">
        <w:rPr>
          <w:rFonts w:ascii="Source Sans Pro Light" w:hAnsi="Source Sans Pro Light"/>
          <w:color w:val="000000" w:themeColor="text1"/>
        </w:rPr>
        <w:t>t_n</w:t>
      </w:r>
      <w:r w:rsidR="008A5B96" w:rsidRPr="001C237E">
        <w:rPr>
          <w:rFonts w:ascii="Source Sans Pro Light" w:hAnsi="Source Sans Pro Light"/>
          <w:color w:val="000000" w:themeColor="text1"/>
        </w:rPr>
        <w:t>ame]</w:t>
      </w:r>
      <w:r w:rsidR="008A5B96">
        <w:rPr>
          <w:rFonts w:ascii="Source Sans Pro Light" w:hAnsi="Source Sans Pro Light"/>
          <w:color w:val="000000" w:themeColor="text1"/>
        </w:rPr>
        <w:t>]</w:t>
      </w:r>
      <w:r w:rsidR="000946C0">
        <w:rPr>
          <w:rFonts w:ascii="Source Sans Pro Light" w:hAnsi="Source Sans Pro Light"/>
          <w:color w:val="000000" w:themeColor="text1"/>
        </w:rPr>
        <w:t>.</w:t>
      </w:r>
    </w:p>
    <w:p w14:paraId="421765BE" w14:textId="52862BB9" w:rsidR="00085746" w:rsidRPr="001C237E" w:rsidRDefault="001B3F87" w:rsidP="00D17DE2">
      <w:pPr>
        <w:pStyle w:val="NormalWeb"/>
        <w:spacing w:before="0" w:beforeAutospacing="0" w:after="0" w:afterAutospacing="0"/>
        <w:rPr>
          <w:rFonts w:ascii="Source Sans Pro Light" w:hAnsi="Source Sans Pro Light"/>
          <w:b/>
          <w:bCs/>
          <w:color w:val="000000" w:themeColor="text1"/>
        </w:rPr>
      </w:pPr>
      <w:r w:rsidRPr="001C237E">
        <w:rPr>
          <w:rFonts w:ascii="Source Sans Pro Light" w:hAnsi="Source Sans Pro Light"/>
          <w:b/>
          <w:bCs/>
          <w:color w:val="000000" w:themeColor="text1"/>
        </w:rPr>
        <w:t>Client:</w:t>
      </w:r>
      <w:r w:rsidR="000B1704" w:rsidRPr="001C237E">
        <w:rPr>
          <w:rFonts w:ascii="Source Sans Pro Light" w:hAnsi="Source Sans Pro Light"/>
          <w:b/>
          <w:bCs/>
          <w:color w:val="000000" w:themeColor="text1"/>
        </w:rPr>
        <w:t xml:space="preserve"> </w:t>
      </w:r>
      <w:r w:rsidR="00FD273E" w:rsidRPr="001C237E">
        <w:rPr>
          <w:rFonts w:ascii="Source Sans Pro Light" w:hAnsi="Source Sans Pro Light"/>
          <w:color w:val="000000" w:themeColor="text1"/>
        </w:rPr>
        <w:t>[</w:t>
      </w:r>
      <w:r w:rsidR="00FD273E">
        <w:rPr>
          <w:rFonts w:ascii="Source Sans Pro Light" w:hAnsi="Source Sans Pro Light"/>
          <w:color w:val="000000" w:themeColor="text1"/>
        </w:rPr>
        <w:t>[c</w:t>
      </w:r>
      <w:r w:rsidR="00FD273E" w:rsidRPr="001C237E">
        <w:rPr>
          <w:rFonts w:ascii="Source Sans Pro Light" w:hAnsi="Source Sans Pro Light"/>
          <w:color w:val="000000" w:themeColor="text1"/>
        </w:rPr>
        <w:t>lien</w:t>
      </w:r>
      <w:r w:rsidR="007B488F">
        <w:rPr>
          <w:rFonts w:ascii="Source Sans Pro Light" w:hAnsi="Source Sans Pro Light"/>
          <w:color w:val="000000" w:themeColor="text1"/>
        </w:rPr>
        <w:t>t</w:t>
      </w:r>
      <w:r w:rsidR="00FD273E">
        <w:rPr>
          <w:rFonts w:ascii="Source Sans Pro Light" w:hAnsi="Source Sans Pro Light"/>
          <w:color w:val="000000" w:themeColor="text1"/>
        </w:rPr>
        <w:t>_n</w:t>
      </w:r>
      <w:r w:rsidR="00FD273E" w:rsidRPr="001C237E">
        <w:rPr>
          <w:rFonts w:ascii="Source Sans Pro Light" w:hAnsi="Source Sans Pro Light"/>
          <w:color w:val="000000" w:themeColor="text1"/>
        </w:rPr>
        <w:t>ame]</w:t>
      </w:r>
      <w:r w:rsidR="00FD273E">
        <w:rPr>
          <w:rFonts w:ascii="Source Sans Pro Light" w:hAnsi="Source Sans Pro Light"/>
          <w:color w:val="000000" w:themeColor="text1"/>
        </w:rPr>
        <w:t>]</w:t>
      </w:r>
    </w:p>
    <w:p w14:paraId="302E51C9" w14:textId="64FA6189" w:rsidR="00BF4CD7" w:rsidRPr="001C237E" w:rsidRDefault="001B3F87" w:rsidP="00D17DE2">
      <w:pPr>
        <w:pStyle w:val="NormalWeb"/>
        <w:spacing w:before="0" w:beforeAutospacing="0" w:after="0" w:afterAutospacing="0"/>
        <w:rPr>
          <w:rFonts w:ascii="Source Sans Pro Light" w:hAnsi="Source Sans Pro Light"/>
          <w:b/>
          <w:bCs/>
          <w:color w:val="000000" w:themeColor="text1"/>
        </w:rPr>
      </w:pPr>
      <w:r w:rsidRPr="001C237E">
        <w:rPr>
          <w:rFonts w:ascii="Source Sans Pro Light" w:hAnsi="Source Sans Pro Light"/>
          <w:b/>
          <w:bCs/>
          <w:color w:val="000000" w:themeColor="text1"/>
        </w:rPr>
        <w:t xml:space="preserve">Project Name: </w:t>
      </w:r>
      <w:r w:rsidR="00FD273E">
        <w:rPr>
          <w:rFonts w:ascii="Source Sans Pro Light" w:hAnsi="Source Sans Pro Light"/>
          <w:color w:val="000000" w:themeColor="text1"/>
        </w:rPr>
        <w:t>[[project_name]]</w:t>
      </w:r>
      <w:r w:rsidRPr="001C237E">
        <w:rPr>
          <w:rFonts w:ascii="Source Sans Pro Light" w:hAnsi="Source Sans Pro Light"/>
          <w:b/>
          <w:bCs/>
          <w:color w:val="000000" w:themeColor="text1"/>
        </w:rPr>
        <w:br/>
      </w:r>
      <w:r w:rsidR="00BF4CD7" w:rsidRPr="001C237E">
        <w:rPr>
          <w:rFonts w:ascii="Source Sans Pro Light" w:hAnsi="Source Sans Pro Light"/>
          <w:b/>
          <w:bCs/>
          <w:color w:val="000000" w:themeColor="text1"/>
        </w:rPr>
        <w:t>Service Provider</w:t>
      </w:r>
      <w:r w:rsidRPr="001C237E">
        <w:rPr>
          <w:rFonts w:ascii="Source Sans Pro Light" w:hAnsi="Source Sans Pro Light"/>
          <w:b/>
          <w:bCs/>
          <w:color w:val="000000" w:themeColor="text1"/>
        </w:rPr>
        <w:t xml:space="preserve">: </w:t>
      </w:r>
      <w:r w:rsidR="00BF4CD7" w:rsidRPr="001C237E">
        <w:rPr>
          <w:rFonts w:ascii="Source Sans Pro Light" w:hAnsi="Source Sans Pro Light"/>
          <w:color w:val="000000" w:themeColor="text1"/>
        </w:rPr>
        <w:t>OPSOLUTION</w:t>
      </w:r>
      <w:r w:rsidR="008B2852" w:rsidRPr="001C237E">
        <w:rPr>
          <w:rFonts w:ascii="Source Sans Pro Light" w:hAnsi="Source Sans Pro Light"/>
          <w:color w:val="000000" w:themeColor="text1"/>
        </w:rPr>
        <w:t>S</w:t>
      </w:r>
    </w:p>
    <w:p w14:paraId="0AE2EE81" w14:textId="085712CD" w:rsidR="001B3F87" w:rsidRPr="001C237E" w:rsidRDefault="001B3F87" w:rsidP="00D17DE2">
      <w:pPr>
        <w:pStyle w:val="NormalWeb"/>
        <w:spacing w:before="0" w:beforeAutospacing="0" w:after="0" w:afterAutospacing="0"/>
        <w:rPr>
          <w:rFonts w:ascii="Source Sans Pro Light" w:hAnsi="Source Sans Pro Light"/>
          <w:color w:val="000000" w:themeColor="text1"/>
        </w:rPr>
      </w:pPr>
      <w:r w:rsidRPr="001C237E">
        <w:rPr>
          <w:rFonts w:ascii="Source Sans Pro Light" w:hAnsi="Source Sans Pro Light"/>
          <w:b/>
          <w:bCs/>
          <w:color w:val="000000" w:themeColor="text1"/>
        </w:rPr>
        <w:t xml:space="preserve">Prepared by: </w:t>
      </w:r>
      <w:r w:rsidR="00FD273E">
        <w:rPr>
          <w:rFonts w:ascii="Source Sans Pro Light" w:hAnsi="Source Sans Pro Light"/>
          <w:b/>
          <w:bCs/>
          <w:color w:val="000000" w:themeColor="text1"/>
        </w:rPr>
        <w:t xml:space="preserve"> </w:t>
      </w:r>
      <w:r w:rsidR="00FD273E">
        <w:rPr>
          <w:rFonts w:ascii="Source Sans Pro Light" w:hAnsi="Source Sans Pro Light"/>
          <w:color w:val="000000" w:themeColor="text1"/>
        </w:rPr>
        <w:t>[[</w:t>
      </w:r>
      <w:r w:rsidR="00BC302A">
        <w:rPr>
          <w:rFonts w:ascii="Source Sans Pro Light" w:hAnsi="Source Sans Pro Light"/>
          <w:color w:val="000000" w:themeColor="text1"/>
        </w:rPr>
        <w:t>prepared_by</w:t>
      </w:r>
      <w:r w:rsidR="00FD273E">
        <w:rPr>
          <w:rFonts w:ascii="Source Sans Pro Light" w:hAnsi="Source Sans Pro Light"/>
          <w:color w:val="000000" w:themeColor="text1"/>
        </w:rPr>
        <w:t>]]</w:t>
      </w:r>
      <w:r w:rsidRPr="001C237E">
        <w:rPr>
          <w:rFonts w:ascii="Source Sans Pro Light" w:hAnsi="Source Sans Pro Light"/>
          <w:b/>
          <w:bCs/>
          <w:color w:val="000000" w:themeColor="text1"/>
        </w:rPr>
        <w:br/>
        <w:t>Noted by:</w:t>
      </w:r>
      <w:r w:rsidR="009D7FB8" w:rsidRPr="001C237E">
        <w:rPr>
          <w:rFonts w:ascii="Source Sans Pro Light" w:hAnsi="Source Sans Pro Light"/>
          <w:b/>
          <w:bCs/>
          <w:color w:val="000000" w:themeColor="text1"/>
        </w:rPr>
        <w:t xml:space="preserve"> </w:t>
      </w:r>
      <w:r w:rsidR="00BC302A">
        <w:rPr>
          <w:rFonts w:ascii="Source Sans Pro Light" w:hAnsi="Source Sans Pro Light"/>
          <w:color w:val="000000" w:themeColor="text1"/>
        </w:rPr>
        <w:t>[[noted_by]]</w:t>
      </w:r>
    </w:p>
    <w:p w14:paraId="3A45BFFB" w14:textId="77777777" w:rsidR="00A871D6" w:rsidRPr="00D17DE2" w:rsidRDefault="00A871D6" w:rsidP="00D17DE2">
      <w:pPr>
        <w:pStyle w:val="NormalWeb"/>
        <w:spacing w:before="0" w:beforeAutospacing="0" w:after="375" w:afterAutospacing="0"/>
        <w:rPr>
          <w:rFonts w:ascii="Avenir Book" w:hAnsi="Avenir Book"/>
        </w:rPr>
      </w:pPr>
    </w:p>
    <w:p w14:paraId="20E2E437" w14:textId="77777777" w:rsidR="00A871D6" w:rsidRPr="00D17DE2" w:rsidRDefault="00A871D6" w:rsidP="00D17DE2">
      <w:pPr>
        <w:pStyle w:val="NormalWeb"/>
        <w:spacing w:before="0" w:beforeAutospacing="0" w:after="375" w:afterAutospacing="0"/>
        <w:rPr>
          <w:rFonts w:ascii="Avenir Book" w:hAnsi="Avenir Book"/>
        </w:rPr>
      </w:pPr>
    </w:p>
    <w:p w14:paraId="3B59D844" w14:textId="77777777" w:rsidR="00A871D6" w:rsidRPr="00D17DE2" w:rsidRDefault="00A871D6" w:rsidP="00D17DE2">
      <w:pPr>
        <w:pStyle w:val="NormalWeb"/>
        <w:spacing w:before="0" w:beforeAutospacing="0" w:after="375" w:afterAutospacing="0"/>
        <w:rPr>
          <w:rFonts w:ascii="Avenir Book" w:hAnsi="Avenir Book"/>
        </w:rPr>
      </w:pPr>
    </w:p>
    <w:p w14:paraId="00CA6AB8" w14:textId="77777777" w:rsidR="00A871D6" w:rsidRPr="00D17DE2" w:rsidRDefault="00A871D6" w:rsidP="00D17DE2">
      <w:pPr>
        <w:pStyle w:val="NormalWeb"/>
        <w:spacing w:before="0" w:beforeAutospacing="0" w:after="375" w:afterAutospacing="0"/>
        <w:rPr>
          <w:rFonts w:ascii="Avenir Book" w:hAnsi="Avenir Book"/>
        </w:rPr>
      </w:pPr>
    </w:p>
    <w:p w14:paraId="706CC94A" w14:textId="77777777" w:rsidR="00A871D6" w:rsidRPr="00D17DE2" w:rsidRDefault="00A871D6" w:rsidP="00D17DE2">
      <w:pPr>
        <w:pStyle w:val="NormalWeb"/>
        <w:spacing w:before="0" w:beforeAutospacing="0" w:after="375" w:afterAutospacing="0"/>
        <w:rPr>
          <w:rFonts w:ascii="Avenir Book" w:hAnsi="Avenir Book"/>
        </w:rPr>
      </w:pPr>
    </w:p>
    <w:p w14:paraId="187321C9" w14:textId="77777777" w:rsidR="00A871D6" w:rsidRPr="00D17DE2" w:rsidRDefault="00A871D6" w:rsidP="00D17DE2">
      <w:pPr>
        <w:pStyle w:val="NormalWeb"/>
        <w:spacing w:before="0" w:beforeAutospacing="0" w:after="375" w:afterAutospacing="0"/>
        <w:rPr>
          <w:rFonts w:ascii="Avenir Book" w:hAnsi="Avenir Book"/>
        </w:rPr>
      </w:pPr>
    </w:p>
    <w:p w14:paraId="13E3CB4D" w14:textId="77777777" w:rsidR="00A871D6" w:rsidRPr="00D17DE2" w:rsidRDefault="00A871D6" w:rsidP="00D17DE2">
      <w:pPr>
        <w:pStyle w:val="NormalWeb"/>
        <w:spacing w:before="0" w:beforeAutospacing="0" w:after="375" w:afterAutospacing="0"/>
        <w:rPr>
          <w:rFonts w:ascii="Avenir Book" w:hAnsi="Avenir Book"/>
        </w:rPr>
      </w:pPr>
    </w:p>
    <w:p w14:paraId="24FB140E" w14:textId="77777777" w:rsidR="00A871D6" w:rsidRPr="00D17DE2" w:rsidRDefault="00A871D6" w:rsidP="00D17DE2">
      <w:pPr>
        <w:pStyle w:val="NormalWeb"/>
        <w:spacing w:before="0" w:beforeAutospacing="0" w:after="375" w:afterAutospacing="0"/>
        <w:rPr>
          <w:rFonts w:ascii="Avenir Book" w:hAnsi="Avenir Book"/>
        </w:rPr>
      </w:pPr>
    </w:p>
    <w:p w14:paraId="4F3D10B6" w14:textId="77777777" w:rsidR="00A871D6" w:rsidRPr="00D17DE2" w:rsidRDefault="00A871D6" w:rsidP="00D17DE2">
      <w:pPr>
        <w:pStyle w:val="NormalWeb"/>
        <w:spacing w:before="0" w:beforeAutospacing="0" w:after="375" w:afterAutospacing="0"/>
        <w:rPr>
          <w:rFonts w:ascii="Avenir Book" w:hAnsi="Avenir Book"/>
        </w:rPr>
      </w:pPr>
    </w:p>
    <w:p w14:paraId="74B6F5B9" w14:textId="77777777" w:rsidR="00A871D6" w:rsidRPr="00D17DE2" w:rsidRDefault="00A871D6" w:rsidP="00D17DE2">
      <w:pPr>
        <w:pStyle w:val="NormalWeb"/>
        <w:spacing w:before="0" w:beforeAutospacing="0" w:after="375" w:afterAutospacing="0"/>
        <w:rPr>
          <w:rFonts w:ascii="Avenir Book" w:hAnsi="Avenir Book"/>
        </w:rPr>
      </w:pPr>
    </w:p>
    <w:p w14:paraId="29FDB1B8" w14:textId="77777777" w:rsidR="00A871D6" w:rsidRPr="00D17DE2" w:rsidRDefault="00A871D6" w:rsidP="00D17DE2">
      <w:pPr>
        <w:pStyle w:val="NormalWeb"/>
        <w:spacing w:before="0" w:beforeAutospacing="0" w:after="375" w:afterAutospacing="0"/>
        <w:rPr>
          <w:rFonts w:ascii="Avenir Book" w:hAnsi="Avenir Book"/>
        </w:rPr>
      </w:pPr>
    </w:p>
    <w:p w14:paraId="4443AE21" w14:textId="77777777" w:rsidR="00A60B59" w:rsidRPr="00D17DE2" w:rsidRDefault="00A60B59" w:rsidP="00D17DE2">
      <w:pPr>
        <w:pStyle w:val="NormalWeb"/>
        <w:spacing w:before="0" w:beforeAutospacing="0" w:after="375" w:afterAutospacing="0"/>
        <w:rPr>
          <w:rFonts w:ascii="Avenir Book" w:hAnsi="Avenir Book"/>
        </w:rPr>
      </w:pPr>
    </w:p>
    <w:p w14:paraId="617E2C1D" w14:textId="77777777" w:rsidR="00A60B59" w:rsidRPr="00D17DE2" w:rsidRDefault="00A60B59" w:rsidP="00D17DE2">
      <w:pPr>
        <w:pStyle w:val="NormalWeb"/>
        <w:spacing w:before="0" w:beforeAutospacing="0" w:after="375" w:afterAutospacing="0"/>
        <w:rPr>
          <w:rFonts w:ascii="Avenir Book" w:hAnsi="Avenir Book"/>
        </w:rPr>
      </w:pPr>
    </w:p>
    <w:p w14:paraId="0497AEE6" w14:textId="77777777" w:rsidR="00A871D6" w:rsidRPr="00D17DE2" w:rsidRDefault="00A871D6" w:rsidP="00D17DE2">
      <w:pPr>
        <w:pStyle w:val="NormalWeb"/>
        <w:spacing w:before="0" w:beforeAutospacing="0" w:after="375" w:afterAutospacing="0"/>
        <w:rPr>
          <w:rFonts w:ascii="Avenir Book" w:hAnsi="Avenir Book"/>
        </w:rPr>
      </w:pPr>
    </w:p>
    <w:bookmarkStart w:id="0" w:name="_Toc204072574" w:displacedByCustomXml="next"/>
    <w:sdt>
      <w:sdtPr>
        <w:rPr>
          <w:rFonts w:ascii="Calibri" w:eastAsia="Malgun Gothic" w:hAnsi="Calibri" w:cs="Times New Roman"/>
          <w:b w:val="0"/>
          <w:bCs w:val="0"/>
          <w:color w:val="auto"/>
          <w:kern w:val="2"/>
          <w:sz w:val="24"/>
          <w:szCs w:val="24"/>
          <w:lang w:val="en-PH" w:eastAsia="ko-KR"/>
        </w:rPr>
        <w:id w:val="264974975"/>
        <w:docPartObj>
          <w:docPartGallery w:val="Table of Contents"/>
          <w:docPartUnique/>
        </w:docPartObj>
      </w:sdtPr>
      <w:sdtEndPr>
        <w:rPr>
          <w:rFonts w:ascii="Source Sans Pro Light" w:hAnsi="Source Sans Pro Light" w:cs="Calibri"/>
          <w:noProof/>
        </w:rPr>
      </w:sdtEndPr>
      <w:sdtContent>
        <w:p w14:paraId="0BC93083" w14:textId="470E3A78" w:rsidR="001B3F87" w:rsidRPr="00D17DE2" w:rsidRDefault="001B3F87" w:rsidP="00D17DE2">
          <w:pPr>
            <w:pStyle w:val="TOCHeading"/>
            <w:outlineLvl w:val="0"/>
            <w:rPr>
              <w:rFonts w:ascii="Avenir Book" w:hAnsi="Avenir Book"/>
              <w:color w:val="auto"/>
              <w:sz w:val="36"/>
              <w:szCs w:val="36"/>
            </w:rPr>
          </w:pPr>
          <w:r w:rsidRPr="00D17DE2">
            <w:rPr>
              <w:rFonts w:ascii="Avenir Book" w:hAnsi="Avenir Book"/>
              <w:color w:val="auto"/>
              <w:sz w:val="36"/>
              <w:szCs w:val="36"/>
            </w:rPr>
            <w:t>Table of Contents</w:t>
          </w:r>
          <w:bookmarkEnd w:id="0"/>
        </w:p>
        <w:p w14:paraId="53DBE260" w14:textId="77777777" w:rsidR="001B3F87" w:rsidRPr="00D17DE2" w:rsidRDefault="001B3F87" w:rsidP="00D17DE2">
          <w:pPr>
            <w:rPr>
              <w:lang w:val="en-US" w:eastAsia="en-US"/>
            </w:rPr>
          </w:pPr>
        </w:p>
        <w:p w14:paraId="13B508F4" w14:textId="76837BDB" w:rsidR="00BB6715" w:rsidRPr="00D17DE2" w:rsidRDefault="00B407CA" w:rsidP="00D17DE2">
          <w:pPr>
            <w:pStyle w:val="TOC1"/>
            <w:tabs>
              <w:tab w:val="right" w:leader="dot" w:pos="9350"/>
            </w:tabs>
            <w:rPr>
              <w:rFonts w:asciiTheme="minorHAnsi" w:eastAsiaTheme="minorEastAsia" w:hAnsiTheme="minorHAnsi" w:cstheme="minorBidi"/>
              <w:bCs w:val="0"/>
              <w:iCs w:val="0"/>
              <w:noProof/>
              <w:lang w:eastAsia="en-US"/>
              <w14:ligatures w14:val="standardContextual"/>
            </w:rPr>
          </w:pPr>
          <w:r w:rsidRPr="00D17DE2">
            <w:rPr>
              <w:rFonts w:asciiTheme="minorHAnsi" w:hAnsiTheme="minorHAnsi"/>
              <w:bCs w:val="0"/>
              <w:i/>
              <w:caps/>
              <w:smallCaps/>
              <w:sz w:val="20"/>
              <w:szCs w:val="20"/>
            </w:rPr>
            <w:fldChar w:fldCharType="begin"/>
          </w:r>
          <w:r w:rsidRPr="00D17DE2">
            <w:rPr>
              <w:rFonts w:asciiTheme="minorHAnsi" w:hAnsiTheme="minorHAnsi"/>
              <w:bCs w:val="0"/>
              <w:i/>
              <w:caps/>
              <w:smallCaps/>
              <w:sz w:val="20"/>
              <w:szCs w:val="20"/>
            </w:rPr>
            <w:instrText xml:space="preserve"> TOC \o "1-3" \h \z \u </w:instrText>
          </w:r>
          <w:r w:rsidRPr="00D17DE2">
            <w:rPr>
              <w:rFonts w:asciiTheme="minorHAnsi" w:hAnsiTheme="minorHAnsi"/>
              <w:bCs w:val="0"/>
              <w:i/>
              <w:caps/>
              <w:smallCaps/>
              <w:sz w:val="20"/>
              <w:szCs w:val="20"/>
            </w:rPr>
            <w:fldChar w:fldCharType="separate"/>
          </w:r>
          <w:hyperlink w:anchor="_Toc204072574" w:history="1">
            <w:r w:rsidR="00BB6715" w:rsidRPr="00D17DE2">
              <w:rPr>
                <w:rStyle w:val="Hyperlink"/>
                <w:rFonts w:ascii="Avenir Book" w:hAnsi="Avenir Book"/>
                <w:noProof/>
                <w:color w:val="auto"/>
              </w:rPr>
              <w:t>Table of Contents</w:t>
            </w:r>
            <w:r w:rsidR="00BB6715" w:rsidRPr="00D17DE2">
              <w:rPr>
                <w:noProof/>
                <w:webHidden/>
              </w:rPr>
              <w:tab/>
            </w:r>
            <w:r w:rsidR="00BB6715" w:rsidRPr="00D17DE2">
              <w:rPr>
                <w:noProof/>
                <w:webHidden/>
              </w:rPr>
              <w:fldChar w:fldCharType="begin"/>
            </w:r>
            <w:r w:rsidR="00BB6715" w:rsidRPr="00D17DE2">
              <w:rPr>
                <w:noProof/>
                <w:webHidden/>
              </w:rPr>
              <w:instrText xml:space="preserve"> PAGEREF _Toc204072574 \h </w:instrText>
            </w:r>
            <w:r w:rsidR="00BB6715" w:rsidRPr="00D17DE2">
              <w:rPr>
                <w:noProof/>
                <w:webHidden/>
              </w:rPr>
            </w:r>
            <w:r w:rsidR="00BB6715" w:rsidRPr="00D17DE2">
              <w:rPr>
                <w:noProof/>
                <w:webHidden/>
              </w:rPr>
              <w:fldChar w:fldCharType="separate"/>
            </w:r>
            <w:r w:rsidR="00BB6715" w:rsidRPr="00D17DE2">
              <w:rPr>
                <w:noProof/>
                <w:webHidden/>
              </w:rPr>
              <w:t>2</w:t>
            </w:r>
            <w:r w:rsidR="00BB6715" w:rsidRPr="00D17DE2">
              <w:rPr>
                <w:noProof/>
                <w:webHidden/>
              </w:rPr>
              <w:fldChar w:fldCharType="end"/>
            </w:r>
          </w:hyperlink>
        </w:p>
        <w:p w14:paraId="23254080" w14:textId="2CABA17B" w:rsidR="00BB6715" w:rsidRPr="00D17DE2" w:rsidRDefault="00BB6715" w:rsidP="00D17DE2">
          <w:pPr>
            <w:pStyle w:val="TOC1"/>
            <w:tabs>
              <w:tab w:val="right" w:leader="dot" w:pos="9350"/>
            </w:tabs>
            <w:rPr>
              <w:rFonts w:asciiTheme="minorHAnsi" w:eastAsiaTheme="minorEastAsia" w:hAnsiTheme="minorHAnsi" w:cstheme="minorBidi"/>
              <w:bCs w:val="0"/>
              <w:iCs w:val="0"/>
              <w:noProof/>
              <w:lang w:eastAsia="en-US"/>
              <w14:ligatures w14:val="standardContextual"/>
            </w:rPr>
          </w:pPr>
          <w:hyperlink w:anchor="_Toc204072575" w:history="1">
            <w:r w:rsidRPr="00D17DE2">
              <w:rPr>
                <w:rStyle w:val="Hyperlink"/>
                <w:rFonts w:ascii="Avenir Book" w:hAnsi="Avenir Book"/>
                <w:noProof/>
                <w:color w:val="auto"/>
              </w:rPr>
              <w:t>Introduction</w:t>
            </w:r>
            <w:r w:rsidRPr="00D17DE2">
              <w:rPr>
                <w:noProof/>
                <w:webHidden/>
              </w:rPr>
              <w:tab/>
            </w:r>
            <w:r w:rsidRPr="00D17DE2">
              <w:rPr>
                <w:noProof/>
                <w:webHidden/>
              </w:rPr>
              <w:fldChar w:fldCharType="begin"/>
            </w:r>
            <w:r w:rsidRPr="00D17DE2">
              <w:rPr>
                <w:noProof/>
                <w:webHidden/>
              </w:rPr>
              <w:instrText xml:space="preserve"> PAGEREF _Toc204072575 \h </w:instrText>
            </w:r>
            <w:r w:rsidRPr="00D17DE2">
              <w:rPr>
                <w:noProof/>
                <w:webHidden/>
              </w:rPr>
            </w:r>
            <w:r w:rsidRPr="00D17DE2">
              <w:rPr>
                <w:noProof/>
                <w:webHidden/>
              </w:rPr>
              <w:fldChar w:fldCharType="separate"/>
            </w:r>
            <w:r w:rsidRPr="00D17DE2">
              <w:rPr>
                <w:noProof/>
                <w:webHidden/>
              </w:rPr>
              <w:t>3</w:t>
            </w:r>
            <w:r w:rsidRPr="00D17DE2">
              <w:rPr>
                <w:noProof/>
                <w:webHidden/>
              </w:rPr>
              <w:fldChar w:fldCharType="end"/>
            </w:r>
          </w:hyperlink>
        </w:p>
        <w:p w14:paraId="67282964" w14:textId="00372997" w:rsidR="00BB6715" w:rsidRPr="00D17DE2" w:rsidRDefault="00BB6715" w:rsidP="00D17DE2">
          <w:pPr>
            <w:pStyle w:val="TOC2"/>
            <w:tabs>
              <w:tab w:val="right" w:leader="dot" w:pos="9350"/>
            </w:tabs>
            <w:rPr>
              <w:rFonts w:asciiTheme="minorHAnsi" w:eastAsiaTheme="minorEastAsia" w:hAnsiTheme="minorHAnsi" w:cstheme="minorBidi"/>
              <w:bCs w:val="0"/>
              <w:noProof/>
              <w:szCs w:val="24"/>
              <w:lang w:eastAsia="en-US"/>
              <w14:ligatures w14:val="standardContextual"/>
            </w:rPr>
          </w:pPr>
          <w:hyperlink w:anchor="_Toc204072576" w:history="1">
            <w:r w:rsidRPr="00D17DE2">
              <w:rPr>
                <w:rStyle w:val="Hyperlink"/>
                <w:rFonts w:ascii="Avenir Book" w:hAnsi="Avenir Book"/>
                <w:noProof/>
                <w:color w:val="auto"/>
              </w:rPr>
              <w:t>Project Background</w:t>
            </w:r>
            <w:r w:rsidRPr="00D17DE2">
              <w:rPr>
                <w:noProof/>
                <w:webHidden/>
              </w:rPr>
              <w:tab/>
            </w:r>
            <w:r w:rsidRPr="00D17DE2">
              <w:rPr>
                <w:noProof/>
                <w:webHidden/>
              </w:rPr>
              <w:fldChar w:fldCharType="begin"/>
            </w:r>
            <w:r w:rsidRPr="00D17DE2">
              <w:rPr>
                <w:noProof/>
                <w:webHidden/>
              </w:rPr>
              <w:instrText xml:space="preserve"> PAGEREF _Toc204072576 \h </w:instrText>
            </w:r>
            <w:r w:rsidRPr="00D17DE2">
              <w:rPr>
                <w:noProof/>
                <w:webHidden/>
              </w:rPr>
            </w:r>
            <w:r w:rsidRPr="00D17DE2">
              <w:rPr>
                <w:noProof/>
                <w:webHidden/>
              </w:rPr>
              <w:fldChar w:fldCharType="separate"/>
            </w:r>
            <w:r w:rsidRPr="00D17DE2">
              <w:rPr>
                <w:noProof/>
                <w:webHidden/>
              </w:rPr>
              <w:t>3</w:t>
            </w:r>
            <w:r w:rsidRPr="00D17DE2">
              <w:rPr>
                <w:noProof/>
                <w:webHidden/>
              </w:rPr>
              <w:fldChar w:fldCharType="end"/>
            </w:r>
          </w:hyperlink>
        </w:p>
        <w:p w14:paraId="0AC8D8B1" w14:textId="31C19AA1" w:rsidR="00BB6715" w:rsidRPr="00D17DE2" w:rsidRDefault="00BB6715" w:rsidP="00D17DE2">
          <w:pPr>
            <w:pStyle w:val="TOC2"/>
            <w:tabs>
              <w:tab w:val="right" w:leader="dot" w:pos="9350"/>
            </w:tabs>
            <w:rPr>
              <w:rFonts w:asciiTheme="minorHAnsi" w:eastAsiaTheme="minorEastAsia" w:hAnsiTheme="minorHAnsi" w:cstheme="minorBidi"/>
              <w:bCs w:val="0"/>
              <w:noProof/>
              <w:szCs w:val="24"/>
              <w:lang w:eastAsia="en-US"/>
              <w14:ligatures w14:val="standardContextual"/>
            </w:rPr>
          </w:pPr>
          <w:hyperlink w:anchor="_Toc204072577" w:history="1">
            <w:r w:rsidRPr="00D17DE2">
              <w:rPr>
                <w:rStyle w:val="Hyperlink"/>
                <w:rFonts w:ascii="Avenir Book" w:hAnsi="Avenir Book"/>
                <w:noProof/>
                <w:color w:val="auto"/>
              </w:rPr>
              <w:t>Project Objectives</w:t>
            </w:r>
            <w:r w:rsidRPr="00D17DE2">
              <w:rPr>
                <w:noProof/>
                <w:webHidden/>
              </w:rPr>
              <w:tab/>
            </w:r>
            <w:r w:rsidRPr="00D17DE2">
              <w:rPr>
                <w:noProof/>
                <w:webHidden/>
              </w:rPr>
              <w:fldChar w:fldCharType="begin"/>
            </w:r>
            <w:r w:rsidRPr="00D17DE2">
              <w:rPr>
                <w:noProof/>
                <w:webHidden/>
              </w:rPr>
              <w:instrText xml:space="preserve"> PAGEREF _Toc204072577 \h </w:instrText>
            </w:r>
            <w:r w:rsidRPr="00D17DE2">
              <w:rPr>
                <w:noProof/>
                <w:webHidden/>
              </w:rPr>
            </w:r>
            <w:r w:rsidRPr="00D17DE2">
              <w:rPr>
                <w:noProof/>
                <w:webHidden/>
              </w:rPr>
              <w:fldChar w:fldCharType="separate"/>
            </w:r>
            <w:r w:rsidRPr="00D17DE2">
              <w:rPr>
                <w:noProof/>
                <w:webHidden/>
              </w:rPr>
              <w:t>3</w:t>
            </w:r>
            <w:r w:rsidRPr="00D17DE2">
              <w:rPr>
                <w:noProof/>
                <w:webHidden/>
              </w:rPr>
              <w:fldChar w:fldCharType="end"/>
            </w:r>
          </w:hyperlink>
        </w:p>
        <w:p w14:paraId="562DBF56" w14:textId="5A10476B" w:rsidR="00BB6715" w:rsidRPr="00D17DE2" w:rsidRDefault="00BB6715" w:rsidP="00D17DE2">
          <w:pPr>
            <w:pStyle w:val="TOC2"/>
            <w:tabs>
              <w:tab w:val="right" w:leader="dot" w:pos="9350"/>
            </w:tabs>
            <w:rPr>
              <w:rFonts w:asciiTheme="minorHAnsi" w:eastAsiaTheme="minorEastAsia" w:hAnsiTheme="minorHAnsi" w:cstheme="minorBidi"/>
              <w:bCs w:val="0"/>
              <w:noProof/>
              <w:szCs w:val="24"/>
              <w:lang w:eastAsia="en-US"/>
              <w14:ligatures w14:val="standardContextual"/>
            </w:rPr>
          </w:pPr>
          <w:hyperlink w:anchor="_Toc204072578" w:history="1">
            <w:r w:rsidRPr="00D17DE2">
              <w:rPr>
                <w:rStyle w:val="Hyperlink"/>
                <w:rFonts w:ascii="Avenir Book" w:hAnsi="Avenir Book"/>
                <w:noProof/>
                <w:color w:val="auto"/>
              </w:rPr>
              <w:t>Geographical Scope</w:t>
            </w:r>
            <w:r w:rsidRPr="00D17DE2">
              <w:rPr>
                <w:noProof/>
                <w:webHidden/>
              </w:rPr>
              <w:tab/>
            </w:r>
            <w:r w:rsidRPr="00D17DE2">
              <w:rPr>
                <w:noProof/>
                <w:webHidden/>
              </w:rPr>
              <w:fldChar w:fldCharType="begin"/>
            </w:r>
            <w:r w:rsidRPr="00D17DE2">
              <w:rPr>
                <w:noProof/>
                <w:webHidden/>
              </w:rPr>
              <w:instrText xml:space="preserve"> PAGEREF _Toc204072578 \h </w:instrText>
            </w:r>
            <w:r w:rsidRPr="00D17DE2">
              <w:rPr>
                <w:noProof/>
                <w:webHidden/>
              </w:rPr>
            </w:r>
            <w:r w:rsidRPr="00D17DE2">
              <w:rPr>
                <w:noProof/>
                <w:webHidden/>
              </w:rPr>
              <w:fldChar w:fldCharType="separate"/>
            </w:r>
            <w:r w:rsidRPr="00D17DE2">
              <w:rPr>
                <w:noProof/>
                <w:webHidden/>
              </w:rPr>
              <w:t>4</w:t>
            </w:r>
            <w:r w:rsidRPr="00D17DE2">
              <w:rPr>
                <w:noProof/>
                <w:webHidden/>
              </w:rPr>
              <w:fldChar w:fldCharType="end"/>
            </w:r>
          </w:hyperlink>
        </w:p>
        <w:p w14:paraId="3412398F" w14:textId="7647840A" w:rsidR="00BB6715" w:rsidRPr="00D17DE2" w:rsidRDefault="00BB6715" w:rsidP="00D17DE2">
          <w:pPr>
            <w:pStyle w:val="TOC2"/>
            <w:tabs>
              <w:tab w:val="right" w:leader="dot" w:pos="9350"/>
            </w:tabs>
            <w:rPr>
              <w:rFonts w:asciiTheme="minorHAnsi" w:eastAsiaTheme="minorEastAsia" w:hAnsiTheme="minorHAnsi" w:cstheme="minorBidi"/>
              <w:bCs w:val="0"/>
              <w:noProof/>
              <w:szCs w:val="24"/>
              <w:lang w:eastAsia="en-US"/>
              <w14:ligatures w14:val="standardContextual"/>
            </w:rPr>
          </w:pPr>
          <w:hyperlink w:anchor="_Toc204072579" w:history="1">
            <w:r w:rsidRPr="00D17DE2">
              <w:rPr>
                <w:rStyle w:val="Hyperlink"/>
                <w:rFonts w:ascii="Avenir Book" w:hAnsi="Avenir Book"/>
                <w:noProof/>
                <w:color w:val="auto"/>
              </w:rPr>
              <w:t>Project Approach</w:t>
            </w:r>
            <w:r w:rsidRPr="00D17DE2">
              <w:rPr>
                <w:noProof/>
                <w:webHidden/>
              </w:rPr>
              <w:tab/>
            </w:r>
            <w:r w:rsidRPr="00D17DE2">
              <w:rPr>
                <w:noProof/>
                <w:webHidden/>
              </w:rPr>
              <w:fldChar w:fldCharType="begin"/>
            </w:r>
            <w:r w:rsidRPr="00D17DE2">
              <w:rPr>
                <w:noProof/>
                <w:webHidden/>
              </w:rPr>
              <w:instrText xml:space="preserve"> PAGEREF _Toc204072579 \h </w:instrText>
            </w:r>
            <w:r w:rsidRPr="00D17DE2">
              <w:rPr>
                <w:noProof/>
                <w:webHidden/>
              </w:rPr>
            </w:r>
            <w:r w:rsidRPr="00D17DE2">
              <w:rPr>
                <w:noProof/>
                <w:webHidden/>
              </w:rPr>
              <w:fldChar w:fldCharType="separate"/>
            </w:r>
            <w:r w:rsidRPr="00D17DE2">
              <w:rPr>
                <w:noProof/>
                <w:webHidden/>
              </w:rPr>
              <w:t>4</w:t>
            </w:r>
            <w:r w:rsidRPr="00D17DE2">
              <w:rPr>
                <w:noProof/>
                <w:webHidden/>
              </w:rPr>
              <w:fldChar w:fldCharType="end"/>
            </w:r>
          </w:hyperlink>
        </w:p>
        <w:p w14:paraId="3A36EB55" w14:textId="3BDD3663" w:rsidR="00BB6715" w:rsidRPr="00D17DE2" w:rsidRDefault="00BB6715" w:rsidP="00D17DE2">
          <w:pPr>
            <w:pStyle w:val="TOC2"/>
            <w:tabs>
              <w:tab w:val="right" w:leader="dot" w:pos="9350"/>
            </w:tabs>
            <w:rPr>
              <w:rFonts w:asciiTheme="minorHAnsi" w:eastAsiaTheme="minorEastAsia" w:hAnsiTheme="minorHAnsi" w:cstheme="minorBidi"/>
              <w:bCs w:val="0"/>
              <w:noProof/>
              <w:szCs w:val="24"/>
              <w:lang w:eastAsia="en-US"/>
              <w14:ligatures w14:val="standardContextual"/>
            </w:rPr>
          </w:pPr>
          <w:hyperlink w:anchor="_Toc204072580" w:history="1">
            <w:r w:rsidRPr="00D17DE2">
              <w:rPr>
                <w:rStyle w:val="Hyperlink"/>
                <w:rFonts w:ascii="Avenir Book" w:hAnsi="Avenir Book"/>
                <w:noProof/>
                <w:color w:val="auto"/>
              </w:rPr>
              <w:t>General Specification</w:t>
            </w:r>
            <w:r w:rsidRPr="00D17DE2">
              <w:rPr>
                <w:noProof/>
                <w:webHidden/>
              </w:rPr>
              <w:tab/>
            </w:r>
            <w:r w:rsidRPr="00D17DE2">
              <w:rPr>
                <w:noProof/>
                <w:webHidden/>
              </w:rPr>
              <w:fldChar w:fldCharType="begin"/>
            </w:r>
            <w:r w:rsidRPr="00D17DE2">
              <w:rPr>
                <w:noProof/>
                <w:webHidden/>
              </w:rPr>
              <w:instrText xml:space="preserve"> PAGEREF _Toc204072580 \h </w:instrText>
            </w:r>
            <w:r w:rsidRPr="00D17DE2">
              <w:rPr>
                <w:noProof/>
                <w:webHidden/>
              </w:rPr>
            </w:r>
            <w:r w:rsidRPr="00D17DE2">
              <w:rPr>
                <w:noProof/>
                <w:webHidden/>
              </w:rPr>
              <w:fldChar w:fldCharType="separate"/>
            </w:r>
            <w:r w:rsidRPr="00D17DE2">
              <w:rPr>
                <w:noProof/>
                <w:webHidden/>
              </w:rPr>
              <w:t>5</w:t>
            </w:r>
            <w:r w:rsidRPr="00D17DE2">
              <w:rPr>
                <w:noProof/>
                <w:webHidden/>
              </w:rPr>
              <w:fldChar w:fldCharType="end"/>
            </w:r>
          </w:hyperlink>
        </w:p>
        <w:p w14:paraId="67EEE12F" w14:textId="2C0F4604" w:rsidR="00BB6715" w:rsidRPr="00D17DE2" w:rsidRDefault="00BB6715" w:rsidP="00D17DE2">
          <w:pPr>
            <w:pStyle w:val="TOC2"/>
            <w:tabs>
              <w:tab w:val="right" w:leader="dot" w:pos="9350"/>
            </w:tabs>
            <w:rPr>
              <w:rFonts w:asciiTheme="minorHAnsi" w:eastAsiaTheme="minorEastAsia" w:hAnsiTheme="minorHAnsi" w:cstheme="minorBidi"/>
              <w:bCs w:val="0"/>
              <w:noProof/>
              <w:szCs w:val="24"/>
              <w:lang w:eastAsia="en-US"/>
              <w14:ligatures w14:val="standardContextual"/>
            </w:rPr>
          </w:pPr>
          <w:hyperlink w:anchor="_Toc204072581" w:history="1">
            <w:r w:rsidRPr="00D17DE2">
              <w:rPr>
                <w:rStyle w:val="Hyperlink"/>
                <w:rFonts w:ascii="Avenir Book" w:hAnsi="Avenir Book"/>
                <w:noProof/>
                <w:color w:val="auto"/>
              </w:rPr>
              <w:t>Development Team</w:t>
            </w:r>
            <w:r w:rsidRPr="00D17DE2">
              <w:rPr>
                <w:noProof/>
                <w:webHidden/>
              </w:rPr>
              <w:tab/>
            </w:r>
            <w:r w:rsidRPr="00D17DE2">
              <w:rPr>
                <w:noProof/>
                <w:webHidden/>
              </w:rPr>
              <w:fldChar w:fldCharType="begin"/>
            </w:r>
            <w:r w:rsidRPr="00D17DE2">
              <w:rPr>
                <w:noProof/>
                <w:webHidden/>
              </w:rPr>
              <w:instrText xml:space="preserve"> PAGEREF _Toc204072581 \h </w:instrText>
            </w:r>
            <w:r w:rsidRPr="00D17DE2">
              <w:rPr>
                <w:noProof/>
                <w:webHidden/>
              </w:rPr>
            </w:r>
            <w:r w:rsidRPr="00D17DE2">
              <w:rPr>
                <w:noProof/>
                <w:webHidden/>
              </w:rPr>
              <w:fldChar w:fldCharType="separate"/>
            </w:r>
            <w:r w:rsidRPr="00D17DE2">
              <w:rPr>
                <w:noProof/>
                <w:webHidden/>
              </w:rPr>
              <w:t>5</w:t>
            </w:r>
            <w:r w:rsidRPr="00D17DE2">
              <w:rPr>
                <w:noProof/>
                <w:webHidden/>
              </w:rPr>
              <w:fldChar w:fldCharType="end"/>
            </w:r>
          </w:hyperlink>
        </w:p>
        <w:p w14:paraId="5241C8F3" w14:textId="073A261A" w:rsidR="00BB6715" w:rsidRPr="00D17DE2" w:rsidRDefault="00BB6715" w:rsidP="00D17DE2">
          <w:pPr>
            <w:pStyle w:val="TOC2"/>
            <w:tabs>
              <w:tab w:val="right" w:leader="dot" w:pos="9350"/>
            </w:tabs>
            <w:rPr>
              <w:rFonts w:asciiTheme="minorHAnsi" w:eastAsiaTheme="minorEastAsia" w:hAnsiTheme="minorHAnsi" w:cstheme="minorBidi"/>
              <w:bCs w:val="0"/>
              <w:noProof/>
              <w:szCs w:val="24"/>
              <w:lang w:eastAsia="en-US"/>
              <w14:ligatures w14:val="standardContextual"/>
            </w:rPr>
          </w:pPr>
          <w:hyperlink w:anchor="_Toc204072582" w:history="1">
            <w:r w:rsidRPr="00D17DE2">
              <w:rPr>
                <w:rStyle w:val="Hyperlink"/>
                <w:rFonts w:ascii="Avenir Book" w:hAnsi="Avenir Book"/>
                <w:noProof/>
                <w:color w:val="auto"/>
              </w:rPr>
              <w:t>Project Features</w:t>
            </w:r>
            <w:r w:rsidRPr="00D17DE2">
              <w:rPr>
                <w:noProof/>
                <w:webHidden/>
              </w:rPr>
              <w:tab/>
            </w:r>
            <w:r w:rsidRPr="00D17DE2">
              <w:rPr>
                <w:noProof/>
                <w:webHidden/>
              </w:rPr>
              <w:fldChar w:fldCharType="begin"/>
            </w:r>
            <w:r w:rsidRPr="00D17DE2">
              <w:rPr>
                <w:noProof/>
                <w:webHidden/>
              </w:rPr>
              <w:instrText xml:space="preserve"> PAGEREF _Toc204072582 \h </w:instrText>
            </w:r>
            <w:r w:rsidRPr="00D17DE2">
              <w:rPr>
                <w:noProof/>
                <w:webHidden/>
              </w:rPr>
            </w:r>
            <w:r w:rsidRPr="00D17DE2">
              <w:rPr>
                <w:noProof/>
                <w:webHidden/>
              </w:rPr>
              <w:fldChar w:fldCharType="separate"/>
            </w:r>
            <w:r w:rsidRPr="00D17DE2">
              <w:rPr>
                <w:noProof/>
                <w:webHidden/>
              </w:rPr>
              <w:t>6</w:t>
            </w:r>
            <w:r w:rsidRPr="00D17DE2">
              <w:rPr>
                <w:noProof/>
                <w:webHidden/>
              </w:rPr>
              <w:fldChar w:fldCharType="end"/>
            </w:r>
          </w:hyperlink>
        </w:p>
        <w:p w14:paraId="40C6FC4D" w14:textId="5C605330" w:rsidR="00BB6715" w:rsidRPr="00D17DE2" w:rsidRDefault="00BB6715" w:rsidP="00D17DE2">
          <w:pPr>
            <w:pStyle w:val="TOC1"/>
            <w:tabs>
              <w:tab w:val="right" w:leader="dot" w:pos="9350"/>
            </w:tabs>
            <w:rPr>
              <w:rFonts w:asciiTheme="minorHAnsi" w:eastAsiaTheme="minorEastAsia" w:hAnsiTheme="minorHAnsi" w:cstheme="minorBidi"/>
              <w:bCs w:val="0"/>
              <w:iCs w:val="0"/>
              <w:noProof/>
              <w:lang w:eastAsia="en-US"/>
              <w14:ligatures w14:val="standardContextual"/>
            </w:rPr>
          </w:pPr>
          <w:hyperlink w:anchor="_Toc204072583" w:history="1">
            <w:r w:rsidRPr="00D17DE2">
              <w:rPr>
                <w:rStyle w:val="Hyperlink"/>
                <w:rFonts w:ascii="Avenir Book" w:hAnsi="Avenir Book"/>
                <w:noProof/>
                <w:color w:val="auto"/>
              </w:rPr>
              <w:t>Requirements</w:t>
            </w:r>
            <w:r w:rsidRPr="00D17DE2">
              <w:rPr>
                <w:noProof/>
                <w:webHidden/>
              </w:rPr>
              <w:tab/>
            </w:r>
            <w:r w:rsidRPr="00D17DE2">
              <w:rPr>
                <w:noProof/>
                <w:webHidden/>
              </w:rPr>
              <w:fldChar w:fldCharType="begin"/>
            </w:r>
            <w:r w:rsidRPr="00D17DE2">
              <w:rPr>
                <w:noProof/>
                <w:webHidden/>
              </w:rPr>
              <w:instrText xml:space="preserve"> PAGEREF _Toc204072583 \h </w:instrText>
            </w:r>
            <w:r w:rsidRPr="00D17DE2">
              <w:rPr>
                <w:noProof/>
                <w:webHidden/>
              </w:rPr>
            </w:r>
            <w:r w:rsidRPr="00D17DE2">
              <w:rPr>
                <w:noProof/>
                <w:webHidden/>
              </w:rPr>
              <w:fldChar w:fldCharType="separate"/>
            </w:r>
            <w:r w:rsidRPr="00D17DE2">
              <w:rPr>
                <w:noProof/>
                <w:webHidden/>
              </w:rPr>
              <w:t>7</w:t>
            </w:r>
            <w:r w:rsidRPr="00D17DE2">
              <w:rPr>
                <w:noProof/>
                <w:webHidden/>
              </w:rPr>
              <w:fldChar w:fldCharType="end"/>
            </w:r>
          </w:hyperlink>
        </w:p>
        <w:p w14:paraId="2CC9F0A3" w14:textId="7FCC5E39" w:rsidR="00BB6715" w:rsidRPr="00D17DE2" w:rsidRDefault="00BB6715" w:rsidP="00D17DE2">
          <w:pPr>
            <w:pStyle w:val="TOC2"/>
            <w:tabs>
              <w:tab w:val="right" w:leader="dot" w:pos="9350"/>
            </w:tabs>
            <w:rPr>
              <w:rFonts w:asciiTheme="minorHAnsi" w:eastAsiaTheme="minorEastAsia" w:hAnsiTheme="minorHAnsi" w:cstheme="minorBidi"/>
              <w:bCs w:val="0"/>
              <w:noProof/>
              <w:szCs w:val="24"/>
              <w:lang w:eastAsia="en-US"/>
              <w14:ligatures w14:val="standardContextual"/>
            </w:rPr>
          </w:pPr>
          <w:hyperlink w:anchor="_Toc204072584" w:history="1">
            <w:r w:rsidRPr="00D17DE2">
              <w:rPr>
                <w:rStyle w:val="Hyperlink"/>
                <w:rFonts w:ascii="Avenir Book" w:hAnsi="Avenir Book"/>
                <w:noProof/>
                <w:color w:val="auto"/>
              </w:rPr>
              <w:t>1. Login</w:t>
            </w:r>
            <w:r w:rsidRPr="00D17DE2">
              <w:rPr>
                <w:noProof/>
                <w:webHidden/>
              </w:rPr>
              <w:tab/>
            </w:r>
            <w:r w:rsidRPr="00D17DE2">
              <w:rPr>
                <w:noProof/>
                <w:webHidden/>
              </w:rPr>
              <w:fldChar w:fldCharType="begin"/>
            </w:r>
            <w:r w:rsidRPr="00D17DE2">
              <w:rPr>
                <w:noProof/>
                <w:webHidden/>
              </w:rPr>
              <w:instrText xml:space="preserve"> PAGEREF _Toc204072584 \h </w:instrText>
            </w:r>
            <w:r w:rsidRPr="00D17DE2">
              <w:rPr>
                <w:noProof/>
                <w:webHidden/>
              </w:rPr>
            </w:r>
            <w:r w:rsidRPr="00D17DE2">
              <w:rPr>
                <w:noProof/>
                <w:webHidden/>
              </w:rPr>
              <w:fldChar w:fldCharType="separate"/>
            </w:r>
            <w:r w:rsidRPr="00D17DE2">
              <w:rPr>
                <w:noProof/>
                <w:webHidden/>
              </w:rPr>
              <w:t>7</w:t>
            </w:r>
            <w:r w:rsidRPr="00D17DE2">
              <w:rPr>
                <w:noProof/>
                <w:webHidden/>
              </w:rPr>
              <w:fldChar w:fldCharType="end"/>
            </w:r>
          </w:hyperlink>
        </w:p>
        <w:p w14:paraId="5A216ECF" w14:textId="018E130C" w:rsidR="00BB6715" w:rsidRPr="00D17DE2" w:rsidRDefault="00BB6715" w:rsidP="00D17DE2">
          <w:pPr>
            <w:pStyle w:val="TOC2"/>
            <w:tabs>
              <w:tab w:val="right" w:leader="dot" w:pos="9350"/>
            </w:tabs>
            <w:rPr>
              <w:rFonts w:asciiTheme="minorHAnsi" w:eastAsiaTheme="minorEastAsia" w:hAnsiTheme="minorHAnsi" w:cstheme="minorBidi"/>
              <w:bCs w:val="0"/>
              <w:noProof/>
              <w:szCs w:val="24"/>
              <w:lang w:eastAsia="en-US"/>
              <w14:ligatures w14:val="standardContextual"/>
            </w:rPr>
          </w:pPr>
          <w:hyperlink w:anchor="_Toc204072585" w:history="1">
            <w:r w:rsidRPr="00D17DE2">
              <w:rPr>
                <w:rStyle w:val="Hyperlink"/>
                <w:rFonts w:ascii="Avenir Book" w:hAnsi="Avenir Book"/>
                <w:noProof/>
                <w:color w:val="auto"/>
              </w:rPr>
              <w:t>2. Forgot Password</w:t>
            </w:r>
            <w:r w:rsidRPr="00D17DE2">
              <w:rPr>
                <w:noProof/>
                <w:webHidden/>
              </w:rPr>
              <w:tab/>
            </w:r>
            <w:r w:rsidRPr="00D17DE2">
              <w:rPr>
                <w:noProof/>
                <w:webHidden/>
              </w:rPr>
              <w:fldChar w:fldCharType="begin"/>
            </w:r>
            <w:r w:rsidRPr="00D17DE2">
              <w:rPr>
                <w:noProof/>
                <w:webHidden/>
              </w:rPr>
              <w:instrText xml:space="preserve"> PAGEREF _Toc204072585 \h </w:instrText>
            </w:r>
            <w:r w:rsidRPr="00D17DE2">
              <w:rPr>
                <w:noProof/>
                <w:webHidden/>
              </w:rPr>
            </w:r>
            <w:r w:rsidRPr="00D17DE2">
              <w:rPr>
                <w:noProof/>
                <w:webHidden/>
              </w:rPr>
              <w:fldChar w:fldCharType="separate"/>
            </w:r>
            <w:r w:rsidRPr="00D17DE2">
              <w:rPr>
                <w:noProof/>
                <w:webHidden/>
              </w:rPr>
              <w:t>7</w:t>
            </w:r>
            <w:r w:rsidRPr="00D17DE2">
              <w:rPr>
                <w:noProof/>
                <w:webHidden/>
              </w:rPr>
              <w:fldChar w:fldCharType="end"/>
            </w:r>
          </w:hyperlink>
        </w:p>
        <w:p w14:paraId="4FA4F3FC" w14:textId="608889C9" w:rsidR="00BB6715" w:rsidRPr="00D17DE2" w:rsidRDefault="00BB6715" w:rsidP="00D17DE2">
          <w:pPr>
            <w:pStyle w:val="TOC2"/>
            <w:tabs>
              <w:tab w:val="right" w:leader="dot" w:pos="9350"/>
            </w:tabs>
            <w:rPr>
              <w:rFonts w:asciiTheme="minorHAnsi" w:eastAsiaTheme="minorEastAsia" w:hAnsiTheme="minorHAnsi" w:cstheme="minorBidi"/>
              <w:bCs w:val="0"/>
              <w:noProof/>
              <w:szCs w:val="24"/>
              <w:lang w:eastAsia="en-US"/>
              <w14:ligatures w14:val="standardContextual"/>
            </w:rPr>
          </w:pPr>
          <w:hyperlink w:anchor="_Toc204072586" w:history="1">
            <w:r w:rsidRPr="00D17DE2">
              <w:rPr>
                <w:rStyle w:val="Hyperlink"/>
                <w:rFonts w:ascii="Avenir Book" w:hAnsi="Avenir Book"/>
                <w:noProof/>
                <w:color w:val="auto"/>
              </w:rPr>
              <w:t>3. Profile and Logout</w:t>
            </w:r>
            <w:r w:rsidRPr="00D17DE2">
              <w:rPr>
                <w:noProof/>
                <w:webHidden/>
              </w:rPr>
              <w:tab/>
            </w:r>
            <w:r w:rsidRPr="00D17DE2">
              <w:rPr>
                <w:noProof/>
                <w:webHidden/>
              </w:rPr>
              <w:fldChar w:fldCharType="begin"/>
            </w:r>
            <w:r w:rsidRPr="00D17DE2">
              <w:rPr>
                <w:noProof/>
                <w:webHidden/>
              </w:rPr>
              <w:instrText xml:space="preserve"> PAGEREF _Toc204072586 \h </w:instrText>
            </w:r>
            <w:r w:rsidRPr="00D17DE2">
              <w:rPr>
                <w:noProof/>
                <w:webHidden/>
              </w:rPr>
            </w:r>
            <w:r w:rsidRPr="00D17DE2">
              <w:rPr>
                <w:noProof/>
                <w:webHidden/>
              </w:rPr>
              <w:fldChar w:fldCharType="separate"/>
            </w:r>
            <w:r w:rsidRPr="00D17DE2">
              <w:rPr>
                <w:noProof/>
                <w:webHidden/>
              </w:rPr>
              <w:t>8</w:t>
            </w:r>
            <w:r w:rsidRPr="00D17DE2">
              <w:rPr>
                <w:noProof/>
                <w:webHidden/>
              </w:rPr>
              <w:fldChar w:fldCharType="end"/>
            </w:r>
          </w:hyperlink>
        </w:p>
        <w:p w14:paraId="0630DCE6" w14:textId="29A7B5F5" w:rsidR="00BB6715" w:rsidRPr="00D17DE2" w:rsidRDefault="00BB6715" w:rsidP="00D17DE2">
          <w:pPr>
            <w:pStyle w:val="TOC1"/>
            <w:tabs>
              <w:tab w:val="right" w:leader="dot" w:pos="9350"/>
            </w:tabs>
            <w:rPr>
              <w:rFonts w:asciiTheme="minorHAnsi" w:eastAsiaTheme="minorEastAsia" w:hAnsiTheme="minorHAnsi" w:cstheme="minorBidi"/>
              <w:bCs w:val="0"/>
              <w:iCs w:val="0"/>
              <w:noProof/>
              <w:lang w:eastAsia="en-US"/>
              <w14:ligatures w14:val="standardContextual"/>
            </w:rPr>
          </w:pPr>
          <w:hyperlink w:anchor="_Toc204072587" w:history="1">
            <w:r w:rsidRPr="00D17DE2">
              <w:rPr>
                <w:rStyle w:val="Hyperlink"/>
                <w:rFonts w:ascii="Avenir Book" w:hAnsi="Avenir Book"/>
                <w:noProof/>
                <w:color w:val="auto"/>
              </w:rPr>
              <w:t>Version Control</w:t>
            </w:r>
            <w:r w:rsidRPr="00D17DE2">
              <w:rPr>
                <w:noProof/>
                <w:webHidden/>
              </w:rPr>
              <w:tab/>
            </w:r>
            <w:r w:rsidRPr="00D17DE2">
              <w:rPr>
                <w:noProof/>
                <w:webHidden/>
              </w:rPr>
              <w:fldChar w:fldCharType="begin"/>
            </w:r>
            <w:r w:rsidRPr="00D17DE2">
              <w:rPr>
                <w:noProof/>
                <w:webHidden/>
              </w:rPr>
              <w:instrText xml:space="preserve"> PAGEREF _Toc204072587 \h </w:instrText>
            </w:r>
            <w:r w:rsidRPr="00D17DE2">
              <w:rPr>
                <w:noProof/>
                <w:webHidden/>
              </w:rPr>
            </w:r>
            <w:r w:rsidRPr="00D17DE2">
              <w:rPr>
                <w:noProof/>
                <w:webHidden/>
              </w:rPr>
              <w:fldChar w:fldCharType="separate"/>
            </w:r>
            <w:r w:rsidRPr="00D17DE2">
              <w:rPr>
                <w:noProof/>
                <w:webHidden/>
              </w:rPr>
              <w:t>9</w:t>
            </w:r>
            <w:r w:rsidRPr="00D17DE2">
              <w:rPr>
                <w:noProof/>
                <w:webHidden/>
              </w:rPr>
              <w:fldChar w:fldCharType="end"/>
            </w:r>
          </w:hyperlink>
        </w:p>
        <w:p w14:paraId="1B970892" w14:textId="669AABA0" w:rsidR="00BB6715" w:rsidRPr="00D17DE2" w:rsidRDefault="00BB6715" w:rsidP="00D17DE2">
          <w:pPr>
            <w:pStyle w:val="TOC1"/>
            <w:tabs>
              <w:tab w:val="right" w:leader="dot" w:pos="9350"/>
            </w:tabs>
            <w:rPr>
              <w:rFonts w:asciiTheme="minorHAnsi" w:eastAsiaTheme="minorEastAsia" w:hAnsiTheme="minorHAnsi" w:cstheme="minorBidi"/>
              <w:bCs w:val="0"/>
              <w:iCs w:val="0"/>
              <w:noProof/>
              <w:lang w:eastAsia="en-US"/>
              <w14:ligatures w14:val="standardContextual"/>
            </w:rPr>
          </w:pPr>
          <w:hyperlink w:anchor="_Toc204072588" w:history="1">
            <w:r w:rsidRPr="00D17DE2">
              <w:rPr>
                <w:rStyle w:val="Hyperlink"/>
                <w:rFonts w:ascii="Avenir Book" w:hAnsi="Avenir Book"/>
                <w:noProof/>
                <w:color w:val="auto"/>
              </w:rPr>
              <w:t>Timelines</w:t>
            </w:r>
            <w:r w:rsidRPr="00D17DE2">
              <w:rPr>
                <w:noProof/>
                <w:webHidden/>
              </w:rPr>
              <w:tab/>
            </w:r>
            <w:r w:rsidRPr="00D17DE2">
              <w:rPr>
                <w:noProof/>
                <w:webHidden/>
              </w:rPr>
              <w:fldChar w:fldCharType="begin"/>
            </w:r>
            <w:r w:rsidRPr="00D17DE2">
              <w:rPr>
                <w:noProof/>
                <w:webHidden/>
              </w:rPr>
              <w:instrText xml:space="preserve"> PAGEREF _Toc204072588 \h </w:instrText>
            </w:r>
            <w:r w:rsidRPr="00D17DE2">
              <w:rPr>
                <w:noProof/>
                <w:webHidden/>
              </w:rPr>
            </w:r>
            <w:r w:rsidRPr="00D17DE2">
              <w:rPr>
                <w:noProof/>
                <w:webHidden/>
              </w:rPr>
              <w:fldChar w:fldCharType="separate"/>
            </w:r>
            <w:r w:rsidRPr="00D17DE2">
              <w:rPr>
                <w:noProof/>
                <w:webHidden/>
              </w:rPr>
              <w:t>10</w:t>
            </w:r>
            <w:r w:rsidRPr="00D17DE2">
              <w:rPr>
                <w:noProof/>
                <w:webHidden/>
              </w:rPr>
              <w:fldChar w:fldCharType="end"/>
            </w:r>
          </w:hyperlink>
        </w:p>
        <w:p w14:paraId="0C30988B" w14:textId="43B07E1C" w:rsidR="00BB6715" w:rsidRPr="00D17DE2" w:rsidRDefault="00BB6715" w:rsidP="00D17DE2">
          <w:pPr>
            <w:pStyle w:val="TOC1"/>
            <w:tabs>
              <w:tab w:val="right" w:leader="dot" w:pos="9350"/>
            </w:tabs>
            <w:rPr>
              <w:rFonts w:asciiTheme="minorHAnsi" w:eastAsiaTheme="minorEastAsia" w:hAnsiTheme="minorHAnsi" w:cstheme="minorBidi"/>
              <w:bCs w:val="0"/>
              <w:iCs w:val="0"/>
              <w:noProof/>
              <w:lang w:eastAsia="en-US"/>
              <w14:ligatures w14:val="standardContextual"/>
            </w:rPr>
          </w:pPr>
          <w:hyperlink w:anchor="_Toc204072589" w:history="1">
            <w:r w:rsidRPr="00D17DE2">
              <w:rPr>
                <w:rStyle w:val="Hyperlink"/>
                <w:rFonts w:ascii="Avenir Book" w:hAnsi="Avenir Book"/>
                <w:noProof/>
                <w:color w:val="auto"/>
              </w:rPr>
              <w:t>Acceptance</w:t>
            </w:r>
            <w:r w:rsidRPr="00D17DE2">
              <w:rPr>
                <w:noProof/>
                <w:webHidden/>
              </w:rPr>
              <w:tab/>
            </w:r>
            <w:r w:rsidRPr="00D17DE2">
              <w:rPr>
                <w:noProof/>
                <w:webHidden/>
              </w:rPr>
              <w:fldChar w:fldCharType="begin"/>
            </w:r>
            <w:r w:rsidRPr="00D17DE2">
              <w:rPr>
                <w:noProof/>
                <w:webHidden/>
              </w:rPr>
              <w:instrText xml:space="preserve"> PAGEREF _Toc204072589 \h </w:instrText>
            </w:r>
            <w:r w:rsidRPr="00D17DE2">
              <w:rPr>
                <w:noProof/>
                <w:webHidden/>
              </w:rPr>
            </w:r>
            <w:r w:rsidRPr="00D17DE2">
              <w:rPr>
                <w:noProof/>
                <w:webHidden/>
              </w:rPr>
              <w:fldChar w:fldCharType="separate"/>
            </w:r>
            <w:r w:rsidRPr="00D17DE2">
              <w:rPr>
                <w:noProof/>
                <w:webHidden/>
              </w:rPr>
              <w:t>11</w:t>
            </w:r>
            <w:r w:rsidRPr="00D17DE2">
              <w:rPr>
                <w:noProof/>
                <w:webHidden/>
              </w:rPr>
              <w:fldChar w:fldCharType="end"/>
            </w:r>
          </w:hyperlink>
        </w:p>
        <w:p w14:paraId="4056BA6D" w14:textId="3F58B542" w:rsidR="001B3F87" w:rsidRPr="00D17DE2" w:rsidRDefault="00B407CA" w:rsidP="00D17DE2">
          <w:r w:rsidRPr="00D17DE2">
            <w:rPr>
              <w:rFonts w:asciiTheme="minorHAnsi" w:hAnsiTheme="minorHAnsi" w:cstheme="minorHAnsi"/>
              <w:bCs/>
              <w:i/>
              <w:caps/>
              <w:smallCaps/>
              <w:sz w:val="20"/>
              <w:szCs w:val="20"/>
            </w:rPr>
            <w:fldChar w:fldCharType="end"/>
          </w:r>
        </w:p>
      </w:sdtContent>
    </w:sdt>
    <w:p w14:paraId="4A1D52DE" w14:textId="2F1E2E81" w:rsidR="0055646F" w:rsidRPr="00D17DE2" w:rsidRDefault="0055646F" w:rsidP="00D17DE2">
      <w:pPr>
        <w:rPr>
          <w:rFonts w:ascii="Avenir Book" w:eastAsia="Times New Roman" w:hAnsi="Avenir Book"/>
          <w:kern w:val="0"/>
        </w:rPr>
      </w:pPr>
      <w:r w:rsidRPr="00D17DE2">
        <w:rPr>
          <w:rFonts w:ascii="Avenir Book" w:hAnsi="Avenir Book"/>
        </w:rPr>
        <w:br w:type="page"/>
      </w:r>
    </w:p>
    <w:p w14:paraId="13DB0673" w14:textId="100FB143" w:rsidR="001B3F87" w:rsidRPr="00D17DE2" w:rsidRDefault="001B3F87" w:rsidP="00D17DE2">
      <w:pPr>
        <w:pStyle w:val="Heading1"/>
        <w:jc w:val="center"/>
        <w:rPr>
          <w:rFonts w:ascii="Avenir Book" w:hAnsi="Avenir Book"/>
          <w:color w:val="auto"/>
          <w:sz w:val="36"/>
          <w:szCs w:val="36"/>
        </w:rPr>
      </w:pPr>
      <w:bookmarkStart w:id="1" w:name="_Toc204072575"/>
      <w:r w:rsidRPr="00D17DE2">
        <w:rPr>
          <w:rFonts w:ascii="Avenir Book" w:hAnsi="Avenir Book"/>
          <w:color w:val="auto"/>
          <w:sz w:val="36"/>
          <w:szCs w:val="36"/>
        </w:rPr>
        <w:lastRenderedPageBreak/>
        <w:t>Introduction</w:t>
      </w:r>
      <w:bookmarkEnd w:id="1"/>
    </w:p>
    <w:p w14:paraId="5C54B30D" w14:textId="77777777" w:rsidR="008A44CF" w:rsidRPr="00D17DE2" w:rsidRDefault="008A44CF" w:rsidP="00D17DE2">
      <w:pPr>
        <w:pStyle w:val="Heading2"/>
        <w:rPr>
          <w:rFonts w:ascii="Avenir Book" w:hAnsi="Avenir Book" w:cstheme="minorHAnsi"/>
          <w:color w:val="auto"/>
          <w:sz w:val="24"/>
          <w:szCs w:val="24"/>
        </w:rPr>
      </w:pPr>
      <w:bookmarkStart w:id="2" w:name="_Toc65854349"/>
    </w:p>
    <w:p w14:paraId="2A899F97" w14:textId="67A91342" w:rsidR="001B3F87" w:rsidRPr="00D17DE2" w:rsidRDefault="001B3F87" w:rsidP="00D17DE2">
      <w:pPr>
        <w:pStyle w:val="Heading2"/>
        <w:rPr>
          <w:rFonts w:ascii="Avenir Book" w:hAnsi="Avenir Book" w:cstheme="minorHAnsi"/>
          <w:color w:val="auto"/>
          <w:sz w:val="24"/>
          <w:szCs w:val="24"/>
        </w:rPr>
      </w:pPr>
      <w:bookmarkStart w:id="3" w:name="_Toc204072576"/>
      <w:r w:rsidRPr="00D17DE2">
        <w:rPr>
          <w:rFonts w:ascii="Avenir Book" w:hAnsi="Avenir Book" w:cstheme="minorHAnsi"/>
          <w:color w:val="auto"/>
          <w:sz w:val="24"/>
          <w:szCs w:val="24"/>
        </w:rPr>
        <w:t>Project Background</w:t>
      </w:r>
      <w:bookmarkEnd w:id="2"/>
      <w:bookmarkEnd w:id="3"/>
    </w:p>
    <w:p w14:paraId="24868F57" w14:textId="77777777" w:rsidR="00D96A4D" w:rsidRPr="00D17DE2" w:rsidRDefault="00D96A4D" w:rsidP="00D17DE2">
      <w:pPr>
        <w:jc w:val="both"/>
      </w:pPr>
    </w:p>
    <w:p w14:paraId="5A8C7EDF" w14:textId="5EEBDAB6" w:rsidR="001B3F87" w:rsidRPr="00D17DE2" w:rsidRDefault="00C20123" w:rsidP="00D17DE2">
      <w:pPr>
        <w:jc w:val="both"/>
      </w:pPr>
      <w:r w:rsidRPr="00D17DE2">
        <w:t xml:space="preserve">This is the Project Background. </w:t>
      </w:r>
      <w:r w:rsidR="008F5303" w:rsidRPr="00D17DE2">
        <w:t>Give a brief context</w:t>
      </w:r>
      <w:r w:rsidRPr="00D17DE2">
        <w:t>.</w:t>
      </w:r>
      <w:r w:rsidR="008F5303" w:rsidRPr="00D17DE2">
        <w:t xml:space="preserve"> Describe the problem / opportunity. Mention stakeholders involved, initiators / requestors. Mention related / past work if any. </w:t>
      </w:r>
      <w:r w:rsidRPr="00D17DE2">
        <w:t xml:space="preserve"> This document describes the </w:t>
      </w:r>
      <w:r w:rsidR="00BE3F95" w:rsidRPr="00D17DE2">
        <w:t>development and services done by OPSOLUTIONS in the completion of [</w:t>
      </w:r>
      <w:r w:rsidR="00BC302A">
        <w:t>[project_name]</w:t>
      </w:r>
      <w:r w:rsidR="00BE3F95" w:rsidRPr="00D17DE2">
        <w:t>].</w:t>
      </w:r>
    </w:p>
    <w:p w14:paraId="0065511E" w14:textId="77777777" w:rsidR="00D96A4D" w:rsidRPr="00D17DE2" w:rsidRDefault="00D96A4D" w:rsidP="00D17DE2">
      <w:pPr>
        <w:pStyle w:val="Heading2"/>
        <w:rPr>
          <w:rFonts w:ascii="Avenir Book" w:hAnsi="Avenir Book"/>
          <w:color w:val="auto"/>
          <w:sz w:val="24"/>
          <w:szCs w:val="24"/>
        </w:rPr>
      </w:pPr>
      <w:bookmarkStart w:id="4" w:name="_Toc65854350"/>
    </w:p>
    <w:p w14:paraId="798B7CC4" w14:textId="607AD472" w:rsidR="00D6582C" w:rsidRPr="002271E1" w:rsidRDefault="00D96A4D" w:rsidP="002271E1">
      <w:pPr>
        <w:pStyle w:val="Heading2"/>
        <w:rPr>
          <w:rFonts w:ascii="Avenir Book" w:hAnsi="Avenir Book"/>
          <w:color w:val="auto"/>
          <w:sz w:val="24"/>
          <w:szCs w:val="24"/>
        </w:rPr>
      </w:pPr>
      <w:bookmarkStart w:id="5" w:name="_Toc204072577"/>
      <w:r w:rsidRPr="00D17DE2">
        <w:rPr>
          <w:rFonts w:ascii="Avenir Book" w:hAnsi="Avenir Book"/>
          <w:color w:val="auto"/>
          <w:sz w:val="24"/>
          <w:szCs w:val="24"/>
        </w:rPr>
        <w:t xml:space="preserve">Project </w:t>
      </w:r>
      <w:r w:rsidR="00997299" w:rsidRPr="00D17DE2">
        <w:rPr>
          <w:rFonts w:ascii="Avenir Book" w:hAnsi="Avenir Book"/>
          <w:color w:val="auto"/>
          <w:sz w:val="24"/>
          <w:szCs w:val="24"/>
        </w:rPr>
        <w:t>Objective</w:t>
      </w:r>
      <w:r w:rsidR="00986EAE" w:rsidRPr="00D17DE2">
        <w:rPr>
          <w:rFonts w:ascii="Avenir Book" w:hAnsi="Avenir Book"/>
          <w:color w:val="auto"/>
          <w:sz w:val="24"/>
          <w:szCs w:val="24"/>
        </w:rPr>
        <w:t>s</w:t>
      </w:r>
      <w:bookmarkStart w:id="6" w:name="_Toc65854351"/>
      <w:bookmarkEnd w:id="4"/>
      <w:bookmarkEnd w:id="5"/>
    </w:p>
    <w:p w14:paraId="1EC22224" w14:textId="6D0E3B4C" w:rsidR="00D2717E" w:rsidRDefault="00D96A4D" w:rsidP="00D17DE2">
      <w:pPr>
        <w:rPr>
          <w:lang w:eastAsia="en-GB"/>
        </w:rPr>
      </w:pPr>
      <w:r w:rsidRPr="00D17DE2">
        <w:rPr>
          <w:lang w:eastAsia="en-GB"/>
        </w:rPr>
        <w:t>This project aims</w:t>
      </w:r>
      <w:r w:rsidR="00D3564C" w:rsidRPr="00D17DE2">
        <w:rPr>
          <w:lang w:eastAsia="en-GB"/>
        </w:rPr>
        <w:t xml:space="preserve"> to</w:t>
      </w:r>
      <w:r w:rsidRPr="00D17DE2">
        <w:rPr>
          <w:lang w:eastAsia="en-GB"/>
        </w:rPr>
        <w:t>:</w:t>
      </w:r>
    </w:p>
    <w:p w14:paraId="058C6670" w14:textId="77777777" w:rsidR="002271E1" w:rsidRPr="00E36076" w:rsidRDefault="002271E1" w:rsidP="00D17DE2">
      <w:pPr>
        <w:rPr>
          <w:lang w:eastAsia="en-GB"/>
        </w:rPr>
      </w:pPr>
    </w:p>
    <w:p w14:paraId="5A4CD8E8" w14:textId="77777777" w:rsidR="000F5359" w:rsidRDefault="00913E79" w:rsidP="009C47C0">
      <w:pPr>
        <w:rPr>
          <w:lang w:eastAsia="en-GB"/>
        </w:rPr>
      </w:pPr>
      <w:r>
        <w:rPr>
          <w:lang w:eastAsia="en-GB"/>
        </w:rPr>
        <w:t>[[#objectives]]</w:t>
      </w:r>
      <w:r w:rsidR="009C47C0" w:rsidRPr="009C47C0">
        <w:rPr>
          <w:lang w:eastAsia="en-GB"/>
        </w:rPr>
        <w:t xml:space="preserve"> </w:t>
      </w:r>
    </w:p>
    <w:p w14:paraId="74475706" w14:textId="38BD8966" w:rsidR="009C5A8A" w:rsidRPr="000F5359" w:rsidRDefault="00ED6D98" w:rsidP="000F5359">
      <w:pPr>
        <w:pStyle w:val="ListParagraph"/>
        <w:numPr>
          <w:ilvl w:val="0"/>
          <w:numId w:val="19"/>
        </w:numPr>
        <w:rPr>
          <w:rFonts w:ascii="Source Sans Pro Light" w:hAnsi="Source Sans Pro Light"/>
          <w:sz w:val="24"/>
          <w:szCs w:val="24"/>
          <w:lang w:eastAsia="en-GB"/>
        </w:rPr>
      </w:pPr>
      <w:r w:rsidRPr="000F5359">
        <w:rPr>
          <w:rFonts w:ascii="Source Sans Pro Light" w:hAnsi="Source Sans Pro Light"/>
          <w:sz w:val="24"/>
          <w:szCs w:val="24"/>
          <w:lang w:eastAsia="en-GB"/>
        </w:rPr>
        <w:t>[[</w:t>
      </w:r>
      <w:r w:rsidR="009C47C0" w:rsidRPr="000F5359">
        <w:rPr>
          <w:rFonts w:ascii="Source Sans Pro Light" w:hAnsi="Source Sans Pro Light"/>
          <w:sz w:val="24"/>
          <w:szCs w:val="24"/>
          <w:lang w:eastAsia="en-GB"/>
        </w:rPr>
        <w:t>detail</w:t>
      </w:r>
      <w:r w:rsidRPr="000F5359">
        <w:rPr>
          <w:rFonts w:ascii="Source Sans Pro Light" w:hAnsi="Source Sans Pro Light"/>
          <w:sz w:val="24"/>
          <w:szCs w:val="24"/>
          <w:lang w:eastAsia="en-GB"/>
        </w:rPr>
        <w:t xml:space="preserve">]] </w:t>
      </w:r>
    </w:p>
    <w:p w14:paraId="46553591" w14:textId="0DE1B494" w:rsidR="00213975" w:rsidRPr="00D17DE2" w:rsidRDefault="00913E79" w:rsidP="00D17DE2">
      <w:pPr>
        <w:rPr>
          <w:lang w:eastAsia="en-GB"/>
        </w:rPr>
      </w:pPr>
      <w:r>
        <w:rPr>
          <w:lang w:eastAsia="en-GB"/>
        </w:rPr>
        <w:t>[[/objectives]]</w:t>
      </w:r>
    </w:p>
    <w:p w14:paraId="6E030C23" w14:textId="6BCCC645" w:rsidR="00213975" w:rsidRPr="00D17DE2" w:rsidRDefault="00213975" w:rsidP="00D17DE2">
      <w:pPr>
        <w:rPr>
          <w:lang w:eastAsia="en-GB"/>
        </w:rPr>
      </w:pPr>
      <w:r w:rsidRPr="00D17DE2">
        <w:rPr>
          <w:lang w:eastAsia="en-GB"/>
        </w:rPr>
        <w:br w:type="page"/>
      </w:r>
    </w:p>
    <w:p w14:paraId="57CAA9A5" w14:textId="77777777" w:rsidR="00213975" w:rsidRPr="00D17DE2" w:rsidRDefault="00213975" w:rsidP="00D17DE2">
      <w:pPr>
        <w:pStyle w:val="Heading2"/>
        <w:rPr>
          <w:rFonts w:ascii="Avenir Book" w:hAnsi="Avenir Book" w:cstheme="minorHAnsi"/>
          <w:color w:val="auto"/>
          <w:sz w:val="24"/>
          <w:szCs w:val="24"/>
          <w:lang w:val="en-US" w:eastAsia="ja-JP"/>
        </w:rPr>
      </w:pPr>
      <w:bookmarkStart w:id="7" w:name="_Toc65854352"/>
      <w:bookmarkStart w:id="8" w:name="_Toc203375367"/>
      <w:bookmarkStart w:id="9" w:name="_Toc204072578"/>
      <w:r w:rsidRPr="00D17DE2">
        <w:rPr>
          <w:rFonts w:ascii="Avenir Book" w:hAnsi="Avenir Book" w:cstheme="minorHAnsi"/>
          <w:color w:val="auto"/>
          <w:sz w:val="24"/>
          <w:szCs w:val="24"/>
        </w:rPr>
        <w:lastRenderedPageBreak/>
        <w:t>Geographical Scope</w:t>
      </w:r>
      <w:bookmarkEnd w:id="7"/>
      <w:bookmarkEnd w:id="8"/>
      <w:bookmarkEnd w:id="9"/>
    </w:p>
    <w:p w14:paraId="14DAF350" w14:textId="77777777" w:rsidR="00213975" w:rsidRDefault="00213975" w:rsidP="00D17DE2">
      <w:pPr>
        <w:jc w:val="both"/>
        <w:rPr>
          <w:rFonts w:cstheme="minorHAnsi"/>
          <w:lang w:val="en-US" w:eastAsia="ja-JP"/>
        </w:rPr>
      </w:pPr>
      <w:r w:rsidRPr="00D17DE2">
        <w:rPr>
          <w:rFonts w:cstheme="minorHAnsi"/>
          <w:lang w:val="en-US" w:eastAsia="ja-JP"/>
        </w:rPr>
        <w:t xml:space="preserve">Scope of Work will only cover project support for the following countries: </w:t>
      </w:r>
    </w:p>
    <w:p w14:paraId="792264C7" w14:textId="2B94B54C" w:rsidR="008E52D8" w:rsidRPr="00D17DE2" w:rsidRDefault="008E52D8" w:rsidP="008E52D8">
      <w:pPr>
        <w:rPr>
          <w:lang w:eastAsia="en-GB"/>
        </w:rPr>
      </w:pPr>
      <w:r>
        <w:rPr>
          <w:lang w:eastAsia="en-GB"/>
        </w:rPr>
        <w:t>[[#countries]]</w:t>
      </w:r>
    </w:p>
    <w:p w14:paraId="37810DC5" w14:textId="15917591" w:rsidR="008E52D8" w:rsidRPr="00D860AC" w:rsidRDefault="008E52D8" w:rsidP="008E52D8">
      <w:pPr>
        <w:pStyle w:val="ListParagraph"/>
        <w:numPr>
          <w:ilvl w:val="0"/>
          <w:numId w:val="17"/>
        </w:numPr>
        <w:rPr>
          <w:rFonts w:ascii="Source Sans Pro Light" w:hAnsi="Source Sans Pro Light"/>
          <w:sz w:val="24"/>
          <w:szCs w:val="24"/>
          <w:lang w:eastAsia="en-GB"/>
        </w:rPr>
      </w:pPr>
      <w:r w:rsidRPr="00D860AC">
        <w:rPr>
          <w:rFonts w:ascii="Source Sans Pro Light" w:hAnsi="Source Sans Pro Light"/>
          <w:sz w:val="24"/>
          <w:szCs w:val="24"/>
          <w:lang w:eastAsia="en-GB"/>
        </w:rPr>
        <w:t>[[</w:t>
      </w:r>
      <w:r w:rsidR="00C959EF">
        <w:rPr>
          <w:rFonts w:ascii="Source Sans Pro Light" w:hAnsi="Source Sans Pro Light"/>
          <w:sz w:val="24"/>
          <w:szCs w:val="24"/>
          <w:lang w:eastAsia="en-GB"/>
        </w:rPr>
        <w:t>detail</w:t>
      </w:r>
      <w:r w:rsidRPr="00D860AC">
        <w:rPr>
          <w:rFonts w:ascii="Source Sans Pro Light" w:hAnsi="Source Sans Pro Light"/>
          <w:sz w:val="24"/>
          <w:szCs w:val="24"/>
          <w:lang w:eastAsia="en-GB"/>
        </w:rPr>
        <w:t xml:space="preserve">]] </w:t>
      </w:r>
    </w:p>
    <w:p w14:paraId="6CFA128F" w14:textId="24296297" w:rsidR="008E52D8" w:rsidRPr="00D17DE2" w:rsidRDefault="008E52D8" w:rsidP="008E52D8">
      <w:pPr>
        <w:rPr>
          <w:lang w:eastAsia="en-GB"/>
        </w:rPr>
      </w:pPr>
      <w:r>
        <w:rPr>
          <w:lang w:eastAsia="en-GB"/>
        </w:rPr>
        <w:t>[[/countries]]</w:t>
      </w:r>
    </w:p>
    <w:p w14:paraId="092C0758" w14:textId="77777777" w:rsidR="008E52D8" w:rsidRPr="00D17DE2" w:rsidRDefault="008E52D8" w:rsidP="00D17DE2">
      <w:pPr>
        <w:jc w:val="both"/>
        <w:rPr>
          <w:rFonts w:cstheme="minorHAnsi"/>
          <w:lang w:val="en-US" w:eastAsia="ja-JP"/>
        </w:rPr>
      </w:pPr>
    </w:p>
    <w:p w14:paraId="729157E2" w14:textId="77777777" w:rsidR="00213975" w:rsidRPr="00D17DE2" w:rsidRDefault="00213975" w:rsidP="00D17DE2">
      <w:pPr>
        <w:jc w:val="both"/>
        <w:rPr>
          <w:rFonts w:ascii="Source Sans Pro" w:hAnsi="Source Sans Pro" w:cstheme="minorHAnsi"/>
          <w:lang w:val="en-US" w:eastAsia="ja-JP"/>
        </w:rPr>
      </w:pPr>
    </w:p>
    <w:p w14:paraId="4CE578B4" w14:textId="77777777" w:rsidR="00213975" w:rsidRPr="00D17DE2" w:rsidRDefault="00213975" w:rsidP="00D17DE2">
      <w:pPr>
        <w:pStyle w:val="Heading2"/>
        <w:rPr>
          <w:rFonts w:ascii="Avenir Book" w:hAnsi="Avenir Book" w:cstheme="minorHAnsi"/>
          <w:color w:val="auto"/>
          <w:sz w:val="24"/>
          <w:szCs w:val="24"/>
        </w:rPr>
      </w:pPr>
      <w:bookmarkStart w:id="10" w:name="_Toc53991319"/>
      <w:bookmarkStart w:id="11" w:name="_Toc65854353"/>
      <w:bookmarkStart w:id="12" w:name="_Toc203375368"/>
      <w:bookmarkStart w:id="13" w:name="_Toc204072579"/>
      <w:r w:rsidRPr="00D17DE2">
        <w:rPr>
          <w:rFonts w:ascii="Avenir Book" w:hAnsi="Avenir Book" w:cstheme="minorHAnsi"/>
          <w:color w:val="auto"/>
          <w:sz w:val="24"/>
          <w:szCs w:val="24"/>
        </w:rPr>
        <w:t>Project Approach</w:t>
      </w:r>
      <w:bookmarkEnd w:id="10"/>
      <w:bookmarkEnd w:id="11"/>
      <w:bookmarkEnd w:id="12"/>
      <w:bookmarkEnd w:id="13"/>
    </w:p>
    <w:p w14:paraId="1A54781F" w14:textId="06405DA4" w:rsidR="00213975" w:rsidRPr="00D17DE2" w:rsidRDefault="00213975" w:rsidP="00D17DE2">
      <w:pPr>
        <w:spacing w:before="40"/>
        <w:jc w:val="both"/>
        <w:rPr>
          <w:rFonts w:cstheme="minorHAnsi"/>
        </w:rPr>
      </w:pPr>
      <w:r w:rsidRPr="00D17DE2">
        <w:rPr>
          <w:rFonts w:eastAsia="Calibri" w:cstheme="minorHAnsi"/>
          <w:lang w:val="en-US"/>
        </w:rPr>
        <w:t xml:space="preserve">The team will be using the Scrum Agile approach. Please refer to the figure below. </w:t>
      </w:r>
      <w:r w:rsidRPr="00D17DE2">
        <w:rPr>
          <w:rFonts w:cstheme="minorHAnsi"/>
        </w:rPr>
        <w:t>OPSOLUTIONS is</w:t>
      </w:r>
      <w:r w:rsidRPr="00D17DE2">
        <w:rPr>
          <w:rFonts w:eastAsia="Calibri" w:cstheme="minorHAnsi"/>
          <w:lang w:val="en-US"/>
        </w:rPr>
        <w:t xml:space="preserve"> using scrum methodology for managing software delivery. Scrum is a methodology used by the organization to break down requirements into manageable chunks by collaborating and communicating both with the people who are doing the work and the people who need the work done</w:t>
      </w:r>
      <w:r w:rsidRPr="00D17DE2">
        <w:rPr>
          <w:rFonts w:eastAsia="Times New Roman" w:cstheme="minorHAnsi"/>
          <w:lang w:val="en-US"/>
        </w:rPr>
        <w:t>.</w:t>
      </w:r>
    </w:p>
    <w:p w14:paraId="3590F1DD" w14:textId="77777777" w:rsidR="00213975" w:rsidRPr="00D17DE2" w:rsidRDefault="00213975" w:rsidP="00D17DE2">
      <w:pPr>
        <w:spacing w:before="40"/>
        <w:jc w:val="both"/>
        <w:rPr>
          <w:rFonts w:eastAsia="Times New Roman" w:cstheme="minorHAnsi"/>
          <w:lang w:val="en-US"/>
        </w:rPr>
      </w:pPr>
    </w:p>
    <w:p w14:paraId="149B7265" w14:textId="77777777" w:rsidR="00213975" w:rsidRPr="00D17DE2" w:rsidRDefault="00213975" w:rsidP="00D17DE2">
      <w:pPr>
        <w:jc w:val="both"/>
        <w:rPr>
          <w:rFonts w:eastAsia="Times New Roman" w:cstheme="minorHAnsi"/>
          <w:lang w:val="en-US"/>
        </w:rPr>
      </w:pPr>
      <w:r w:rsidRPr="00D17DE2">
        <w:rPr>
          <w:rFonts w:eastAsia="Times New Roman" w:cstheme="minorHAnsi"/>
          <w:lang w:val="en-US"/>
        </w:rPr>
        <w:t>Scrum Agile Approach diagram:</w:t>
      </w:r>
    </w:p>
    <w:p w14:paraId="2A804EA1" w14:textId="77777777" w:rsidR="00213975" w:rsidRPr="00D17DE2" w:rsidRDefault="00213975" w:rsidP="00D17DE2">
      <w:pPr>
        <w:jc w:val="center"/>
        <w:rPr>
          <w:rFonts w:eastAsia="Times New Roman" w:cstheme="minorHAnsi"/>
          <w:lang w:val="en-US"/>
        </w:rPr>
      </w:pPr>
      <w:r w:rsidRPr="00D17DE2">
        <w:rPr>
          <w:rFonts w:eastAsia="Calibri" w:cstheme="minorHAnsi"/>
          <w:noProof/>
          <w:lang w:eastAsia="en-PH"/>
        </w:rPr>
        <w:drawing>
          <wp:inline distT="0" distB="0" distL="0" distR="0" wp14:anchorId="4F2537BE" wp14:editId="61D854D4">
            <wp:extent cx="3349450" cy="1524000"/>
            <wp:effectExtent l="0" t="0" r="3810" b="0"/>
            <wp:docPr id="5" name="Picture 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a:blip r:embed="rId16" cstate="print">
                      <a:duotone>
                        <a:schemeClr val="accent4">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3495998" cy="1590679"/>
                    </a:xfrm>
                    <a:prstGeom prst="rect">
                      <a:avLst/>
                    </a:prstGeom>
                  </pic:spPr>
                </pic:pic>
              </a:graphicData>
            </a:graphic>
          </wp:inline>
        </w:drawing>
      </w:r>
    </w:p>
    <w:p w14:paraId="17554A56" w14:textId="77777777" w:rsidR="00213975" w:rsidRPr="00D17DE2" w:rsidRDefault="00213975" w:rsidP="00D17DE2">
      <w:pPr>
        <w:jc w:val="both"/>
        <w:rPr>
          <w:rFonts w:eastAsia="Times New Roman" w:cstheme="minorHAnsi"/>
          <w:lang w:val="en-US"/>
        </w:rPr>
      </w:pPr>
      <w:r w:rsidRPr="00D17DE2">
        <w:rPr>
          <w:rFonts w:eastAsia="Times New Roman" w:cstheme="minorHAnsi"/>
          <w:lang w:val="en-US"/>
        </w:rPr>
        <w:t xml:space="preserve">Scrum Project Management Activities: </w:t>
      </w:r>
    </w:p>
    <w:p w14:paraId="3E118289" w14:textId="77777777" w:rsidR="00213975" w:rsidRPr="00D17DE2" w:rsidRDefault="00213975" w:rsidP="00D17DE2">
      <w:pPr>
        <w:numPr>
          <w:ilvl w:val="0"/>
          <w:numId w:val="1"/>
        </w:numPr>
        <w:spacing w:after="160"/>
        <w:contextualSpacing/>
        <w:jc w:val="both"/>
        <w:rPr>
          <w:rFonts w:eastAsia="Times New Roman" w:cstheme="minorHAnsi"/>
          <w:lang w:val="en-US"/>
        </w:rPr>
      </w:pPr>
      <w:r w:rsidRPr="00D17DE2">
        <w:rPr>
          <w:rFonts w:eastAsia="Times New Roman" w:cstheme="minorHAnsi"/>
          <w:lang w:val="en-US"/>
        </w:rPr>
        <w:t xml:space="preserve">Sprint Planning Meeting – This is where the scrum team discusses the work that will be done per sprint. The product backlog is being created containing the level of priorities of each task. </w:t>
      </w:r>
    </w:p>
    <w:p w14:paraId="40C98B93" w14:textId="77777777" w:rsidR="00213975" w:rsidRPr="00D17DE2" w:rsidRDefault="00213975" w:rsidP="00D17DE2">
      <w:pPr>
        <w:numPr>
          <w:ilvl w:val="0"/>
          <w:numId w:val="1"/>
        </w:numPr>
        <w:spacing w:after="160"/>
        <w:contextualSpacing/>
        <w:jc w:val="both"/>
        <w:rPr>
          <w:rFonts w:eastAsia="Times New Roman" w:cstheme="minorHAnsi"/>
          <w:lang w:val="en-US"/>
        </w:rPr>
      </w:pPr>
      <w:r w:rsidRPr="00D17DE2">
        <w:rPr>
          <w:rFonts w:eastAsia="Times New Roman" w:cstheme="minorHAnsi"/>
          <w:lang w:val="en-US"/>
        </w:rPr>
        <w:t xml:space="preserve">Daily Scrum or Daily Stand-up – This occurs every day wherein the team gathers to discuss what they have done yesterday, what they are currently working on and what is their next task. </w:t>
      </w:r>
    </w:p>
    <w:p w14:paraId="0EFC5D06" w14:textId="77777777" w:rsidR="00213975" w:rsidRPr="00D17DE2" w:rsidRDefault="00213975" w:rsidP="00D17DE2">
      <w:pPr>
        <w:numPr>
          <w:ilvl w:val="0"/>
          <w:numId w:val="1"/>
        </w:numPr>
        <w:spacing w:after="160"/>
        <w:contextualSpacing/>
        <w:jc w:val="both"/>
        <w:rPr>
          <w:rFonts w:eastAsia="Times New Roman" w:cstheme="minorHAnsi"/>
          <w:lang w:val="en-US"/>
        </w:rPr>
      </w:pPr>
      <w:r w:rsidRPr="00D17DE2">
        <w:rPr>
          <w:rFonts w:eastAsia="Times New Roman" w:cstheme="minorHAnsi"/>
          <w:lang w:val="en-US"/>
        </w:rPr>
        <w:t>Sprint Review – At the end of every sprint, the scrum team discusses what they have and have not accomplished during the sprint.</w:t>
      </w:r>
    </w:p>
    <w:p w14:paraId="028961C3" w14:textId="77777777" w:rsidR="00213975" w:rsidRPr="00D17DE2" w:rsidRDefault="00213975" w:rsidP="00D17DE2">
      <w:pPr>
        <w:numPr>
          <w:ilvl w:val="0"/>
          <w:numId w:val="1"/>
        </w:numPr>
        <w:spacing w:after="160"/>
        <w:contextualSpacing/>
        <w:jc w:val="both"/>
        <w:rPr>
          <w:rFonts w:eastAsia="Times New Roman" w:cstheme="minorHAnsi"/>
          <w:lang w:val="en-US"/>
        </w:rPr>
      </w:pPr>
      <w:r w:rsidRPr="00D17DE2">
        <w:rPr>
          <w:rFonts w:eastAsia="Times New Roman" w:cstheme="minorHAnsi"/>
          <w:lang w:val="en-US"/>
        </w:rPr>
        <w:t xml:space="preserve">Sprint Demo – This is where the completed product backlog items are demonstrated with the goal of promoting an information discussion between the Scrum Team and Sprint Review participants. </w:t>
      </w:r>
    </w:p>
    <w:p w14:paraId="6B781A41" w14:textId="77777777" w:rsidR="00213975" w:rsidRPr="00D17DE2" w:rsidRDefault="00213975" w:rsidP="00D17DE2">
      <w:pPr>
        <w:numPr>
          <w:ilvl w:val="0"/>
          <w:numId w:val="1"/>
        </w:numPr>
        <w:spacing w:after="160"/>
        <w:contextualSpacing/>
        <w:jc w:val="both"/>
        <w:rPr>
          <w:rFonts w:eastAsia="Times New Roman" w:cstheme="minorHAnsi"/>
          <w:lang w:val="en-US"/>
        </w:rPr>
      </w:pPr>
      <w:r w:rsidRPr="00D17DE2">
        <w:rPr>
          <w:rFonts w:eastAsia="Times New Roman" w:cstheme="minorHAnsi"/>
          <w:lang w:val="en-US"/>
        </w:rPr>
        <w:t xml:space="preserve">Sprint Retrospective – This is where the team gathers and discusses what they have learned, the challenges they have experienced, and the things that they should work on to improve their next sprint. </w:t>
      </w:r>
    </w:p>
    <w:p w14:paraId="79941417" w14:textId="77777777" w:rsidR="00213975" w:rsidRPr="00D17DE2" w:rsidRDefault="00213975" w:rsidP="00D17DE2">
      <w:pPr>
        <w:numPr>
          <w:ilvl w:val="0"/>
          <w:numId w:val="1"/>
        </w:numPr>
        <w:spacing w:after="160"/>
        <w:contextualSpacing/>
        <w:jc w:val="both"/>
        <w:rPr>
          <w:rFonts w:eastAsia="Times New Roman" w:cstheme="minorBidi"/>
          <w:lang w:val="en-US"/>
        </w:rPr>
      </w:pPr>
      <w:r w:rsidRPr="00D17DE2">
        <w:rPr>
          <w:rFonts w:eastAsia="Times New Roman" w:cstheme="minorBidi"/>
          <w:lang w:val="en-US"/>
        </w:rPr>
        <w:t xml:space="preserve">Backlog Refinement – This is where the team discusses the list of items and tasks that aim to be covered by the next sprint. </w:t>
      </w:r>
    </w:p>
    <w:p w14:paraId="40D3BD74" w14:textId="77777777" w:rsidR="00213975" w:rsidRPr="00D17DE2" w:rsidRDefault="00213975" w:rsidP="00D17DE2"/>
    <w:p w14:paraId="1617D1CD" w14:textId="50441F8D" w:rsidR="00213975" w:rsidRPr="00D17DE2" w:rsidRDefault="00213975" w:rsidP="00D17DE2">
      <w:r w:rsidRPr="00D17DE2">
        <w:lastRenderedPageBreak/>
        <w:t>For monitoring tasks, issues, and bugs, OPSOLUTIONS is using Atlassian Jira. It is software used for bug and issue tracking. For this MVP, OPSOLUTIONS will be using JIRA to monitor and track all the development deliverables of the project.</w:t>
      </w:r>
    </w:p>
    <w:p w14:paraId="2AD863F7" w14:textId="77777777" w:rsidR="00213975" w:rsidRPr="00D17DE2" w:rsidRDefault="00213975" w:rsidP="00D17DE2">
      <w:pPr>
        <w:pStyle w:val="Heading2"/>
        <w:rPr>
          <w:rFonts w:ascii="Avenir Book" w:hAnsi="Avenir Book" w:cstheme="minorHAnsi"/>
          <w:color w:val="auto"/>
          <w:sz w:val="24"/>
          <w:szCs w:val="24"/>
        </w:rPr>
      </w:pPr>
      <w:bookmarkStart w:id="14" w:name="_Toc65854354"/>
      <w:bookmarkStart w:id="15" w:name="_Toc203375369"/>
      <w:bookmarkStart w:id="16" w:name="_Toc204072580"/>
      <w:r w:rsidRPr="00D17DE2">
        <w:rPr>
          <w:rFonts w:ascii="Avenir Book" w:hAnsi="Avenir Book" w:cstheme="minorHAnsi"/>
          <w:color w:val="auto"/>
          <w:sz w:val="24"/>
          <w:szCs w:val="24"/>
        </w:rPr>
        <w:t>General Specification</w:t>
      </w:r>
      <w:bookmarkEnd w:id="14"/>
      <w:bookmarkEnd w:id="15"/>
      <w:bookmarkEnd w:id="16"/>
    </w:p>
    <w:p w14:paraId="4A7FC0F0" w14:textId="4F4150F8" w:rsidR="00213975" w:rsidRPr="001578B3" w:rsidRDefault="008212A2" w:rsidP="00D17DE2">
      <w:pPr>
        <w:rPr>
          <w:rFonts w:cstheme="minorBidi"/>
          <w:lang w:eastAsia="ja-JP"/>
        </w:rPr>
      </w:pPr>
      <w:r>
        <w:rPr>
          <w:rFonts w:cstheme="minorBidi"/>
          <w:lang w:val="en-US" w:eastAsia="ja-JP"/>
        </w:rPr>
        <w:br/>
      </w:r>
      <w:r w:rsidR="0086044E" w:rsidRPr="00D17DE2">
        <w:rPr>
          <w:rFonts w:cstheme="minorBidi"/>
          <w:lang w:val="en-US" w:eastAsia="ja-JP"/>
        </w:rPr>
        <w:t>[</w:t>
      </w:r>
      <w:r w:rsidR="000A0D3D">
        <w:rPr>
          <w:rFonts w:cstheme="minorBidi"/>
          <w:lang w:val="en-US" w:eastAsia="ja-JP"/>
        </w:rPr>
        <w:t>[project_name]</w:t>
      </w:r>
      <w:r w:rsidR="0086044E" w:rsidRPr="00D17DE2">
        <w:rPr>
          <w:rFonts w:cstheme="minorBidi"/>
          <w:lang w:val="en-US" w:eastAsia="ja-JP"/>
        </w:rPr>
        <w:t>]</w:t>
      </w:r>
      <w:r w:rsidR="00710607">
        <w:rPr>
          <w:rFonts w:cstheme="minorBidi"/>
          <w:lang w:val="en-US" w:eastAsia="ja-JP"/>
        </w:rPr>
        <w:t xml:space="preserve"> </w:t>
      </w:r>
      <w:r w:rsidR="009D5C74" w:rsidRPr="009D5C74">
        <w:rPr>
          <w:rFonts w:cstheme="minorBidi"/>
          <w:lang w:eastAsia="ja-JP"/>
        </w:rPr>
        <w:t>will be available for</w:t>
      </w:r>
      <w:r w:rsidR="00814EAD">
        <w:rPr>
          <w:rFonts w:cstheme="minorBidi"/>
          <w:lang w:eastAsia="ja-JP"/>
        </w:rPr>
        <w:t xml:space="preserve"> </w:t>
      </w:r>
      <w:r w:rsidR="00FD1424">
        <w:rPr>
          <w:lang w:eastAsia="en-GB"/>
        </w:rPr>
        <w:t>[[#</w:t>
      </w:r>
      <w:r w:rsidR="00E2516A" w:rsidRPr="00E2516A">
        <w:rPr>
          <w:lang w:eastAsia="en-GB"/>
        </w:rPr>
        <w:t>isPlatform</w:t>
      </w:r>
      <w:r w:rsidR="00FD2CFF">
        <w:rPr>
          <w:lang w:eastAsia="en-GB"/>
        </w:rPr>
        <w:t>Desktop</w:t>
      </w:r>
      <w:r w:rsidR="00FD1424">
        <w:rPr>
          <w:lang w:eastAsia="en-GB"/>
        </w:rPr>
        <w:t>]]</w:t>
      </w:r>
      <w:r w:rsidR="00807C63">
        <w:rPr>
          <w:rFonts w:cstheme="minorBidi"/>
          <w:lang w:eastAsia="ja-JP"/>
        </w:rPr>
        <w:t>Web Browsers</w:t>
      </w:r>
      <w:r w:rsidR="00E2516A">
        <w:rPr>
          <w:lang w:eastAsia="en-GB"/>
        </w:rPr>
        <w:t>[[</w:t>
      </w:r>
      <w:r w:rsidR="00FD2CFF">
        <w:rPr>
          <w:lang w:eastAsia="en-GB"/>
        </w:rPr>
        <w:t>/</w:t>
      </w:r>
      <w:r w:rsidR="00E2516A" w:rsidRPr="00E2516A">
        <w:rPr>
          <w:lang w:eastAsia="en-GB"/>
        </w:rPr>
        <w:t>isPlatform</w:t>
      </w:r>
      <w:r w:rsidR="00FD2CFF">
        <w:rPr>
          <w:lang w:eastAsia="en-GB"/>
        </w:rPr>
        <w:t>Desktop</w:t>
      </w:r>
      <w:r w:rsidR="00E2516A">
        <w:rPr>
          <w:lang w:eastAsia="en-GB"/>
        </w:rPr>
        <w:t>]]</w:t>
      </w:r>
      <w:r w:rsidR="001578B3">
        <w:rPr>
          <w:rFonts w:cstheme="minorBidi"/>
          <w:lang w:eastAsia="ja-JP"/>
        </w:rPr>
        <w:t xml:space="preserve"> [[#</w:t>
      </w:r>
      <w:r w:rsidR="001578B3" w:rsidRPr="001578B3">
        <w:rPr>
          <w:rFonts w:cstheme="minorBidi"/>
          <w:lang w:eastAsia="ja-JP"/>
        </w:rPr>
        <w:t>isBothPlatform</w:t>
      </w:r>
      <w:r w:rsidR="001578B3">
        <w:rPr>
          <w:rFonts w:cstheme="minorBidi"/>
          <w:lang w:eastAsia="ja-JP"/>
        </w:rPr>
        <w:t>]]</w:t>
      </w:r>
      <w:r w:rsidR="0063207D">
        <w:rPr>
          <w:rFonts w:cstheme="minorBidi"/>
          <w:lang w:eastAsia="ja-JP"/>
        </w:rPr>
        <w:t xml:space="preserve">Web Browsers </w:t>
      </w:r>
      <w:r w:rsidR="001578B3">
        <w:rPr>
          <w:rFonts w:cstheme="minorBidi"/>
          <w:lang w:eastAsia="ja-JP"/>
        </w:rPr>
        <w:t>and</w:t>
      </w:r>
      <w:r w:rsidR="0063207D">
        <w:rPr>
          <w:rFonts w:cstheme="minorBidi"/>
          <w:lang w:eastAsia="ja-JP"/>
        </w:rPr>
        <w:t xml:space="preserve"> Mobile phones</w:t>
      </w:r>
      <w:r w:rsidR="00620813">
        <w:rPr>
          <w:rFonts w:cstheme="minorBidi"/>
          <w:lang w:eastAsia="ja-JP"/>
        </w:rPr>
        <w:t xml:space="preserve"> </w:t>
      </w:r>
      <w:r w:rsidR="001578B3">
        <w:rPr>
          <w:rFonts w:cstheme="minorBidi"/>
          <w:lang w:eastAsia="ja-JP"/>
        </w:rPr>
        <w:t>[[/</w:t>
      </w:r>
      <w:r w:rsidR="001578B3" w:rsidRPr="001578B3">
        <w:rPr>
          <w:rFonts w:cstheme="minorBidi"/>
          <w:lang w:eastAsia="ja-JP"/>
        </w:rPr>
        <w:t>isBothPlatform</w:t>
      </w:r>
      <w:r w:rsidR="001578B3">
        <w:rPr>
          <w:rFonts w:cstheme="minorBidi"/>
          <w:lang w:eastAsia="ja-JP"/>
        </w:rPr>
        <w:t>]]</w:t>
      </w:r>
      <w:r w:rsidR="00FD2CFF">
        <w:rPr>
          <w:lang w:eastAsia="en-GB"/>
        </w:rPr>
        <w:t>[[#</w:t>
      </w:r>
      <w:r w:rsidR="006A0F1E" w:rsidRPr="00E2516A">
        <w:rPr>
          <w:lang w:eastAsia="en-GB"/>
        </w:rPr>
        <w:t>isPlatform</w:t>
      </w:r>
      <w:r w:rsidR="006A0F1E">
        <w:rPr>
          <w:lang w:eastAsia="en-GB"/>
        </w:rPr>
        <w:t>Mobile</w:t>
      </w:r>
      <w:r w:rsidR="00FD2CFF">
        <w:rPr>
          <w:lang w:eastAsia="en-GB"/>
        </w:rPr>
        <w:t>]]</w:t>
      </w:r>
      <w:r w:rsidR="00FD2CFF" w:rsidRPr="009D5C74">
        <w:rPr>
          <w:rFonts w:cstheme="minorBidi"/>
          <w:lang w:eastAsia="ja-JP"/>
        </w:rPr>
        <w:t>Mobile phones</w:t>
      </w:r>
      <w:r w:rsidR="00FD2CFF">
        <w:rPr>
          <w:lang w:eastAsia="en-GB"/>
        </w:rPr>
        <w:t xml:space="preserve"> [[/</w:t>
      </w:r>
      <w:r w:rsidR="00FD2CFF" w:rsidRPr="00E2516A">
        <w:rPr>
          <w:lang w:eastAsia="en-GB"/>
        </w:rPr>
        <w:t>isPlatform</w:t>
      </w:r>
      <w:r w:rsidR="00FD2CFF">
        <w:rPr>
          <w:lang w:eastAsia="en-GB"/>
        </w:rPr>
        <w:t>Mobile]]</w:t>
      </w:r>
      <w:r w:rsidR="009D5C74" w:rsidRPr="009D5C74">
        <w:rPr>
          <w:rFonts w:cstheme="minorBidi"/>
          <w:lang w:eastAsia="ja-JP"/>
        </w:rPr>
        <w:t>.</w:t>
      </w:r>
      <w:r w:rsidR="009D5C74" w:rsidRPr="009D5C74">
        <w:rPr>
          <w:rFonts w:cstheme="minorBidi"/>
          <w:lang w:val="en-US" w:eastAsia="ja-JP"/>
        </w:rPr>
        <w:t xml:space="preserve"> </w:t>
      </w:r>
      <w:r w:rsidR="0086044E" w:rsidRPr="00D17DE2">
        <w:rPr>
          <w:rFonts w:cstheme="minorBidi"/>
          <w:lang w:val="en-US" w:eastAsia="ja-JP"/>
        </w:rPr>
        <w:t>[</w:t>
      </w:r>
      <w:r w:rsidR="000A0D3D">
        <w:rPr>
          <w:rFonts w:cstheme="minorBidi"/>
          <w:lang w:val="en-US" w:eastAsia="ja-JP"/>
        </w:rPr>
        <w:t>[specification]</w:t>
      </w:r>
      <w:r w:rsidR="0086044E" w:rsidRPr="00D17DE2">
        <w:rPr>
          <w:rFonts w:cstheme="minorBidi"/>
          <w:lang w:val="en-US" w:eastAsia="ja-JP"/>
        </w:rPr>
        <w:t>]</w:t>
      </w:r>
      <w:r>
        <w:rPr>
          <w:rFonts w:cstheme="minorBidi"/>
          <w:lang w:val="en-US" w:eastAsia="ja-JP"/>
        </w:rPr>
        <w:br/>
      </w:r>
    </w:p>
    <w:p w14:paraId="22199899" w14:textId="77777777" w:rsidR="00213975" w:rsidRDefault="00213975" w:rsidP="00D17DE2">
      <w:pPr>
        <w:rPr>
          <w:rFonts w:cstheme="minorHAnsi"/>
          <w:lang w:val="en-US" w:eastAsia="ja-JP"/>
        </w:rPr>
      </w:pPr>
      <w:r w:rsidRPr="00D17DE2">
        <w:rPr>
          <w:rFonts w:cstheme="minorHAnsi"/>
          <w:lang w:val="en-US" w:eastAsia="ja-JP"/>
        </w:rPr>
        <w:t>Here are some of the supported/targeted specifications:</w:t>
      </w:r>
    </w:p>
    <w:p w14:paraId="5A6A2F1C" w14:textId="77777777" w:rsidR="00F72B64" w:rsidRDefault="00F72B64" w:rsidP="00D17DE2">
      <w:pPr>
        <w:rPr>
          <w:rFonts w:cstheme="minorHAnsi"/>
          <w:lang w:val="en-US" w:eastAsia="ja-JP"/>
        </w:rPr>
      </w:pPr>
    </w:p>
    <w:p w14:paraId="37CAB0E1" w14:textId="6D96A283" w:rsidR="002B1D9A" w:rsidRDefault="002B1D9A" w:rsidP="002B1D9A">
      <w:pPr>
        <w:rPr>
          <w:lang w:eastAsia="en-GB"/>
        </w:rPr>
      </w:pPr>
      <w:r>
        <w:rPr>
          <w:lang w:eastAsia="en-GB"/>
        </w:rPr>
        <w:t>[[#isBothPlatform]]</w:t>
      </w:r>
    </w:p>
    <w:p w14:paraId="56F53AF7" w14:textId="77777777" w:rsidR="002B1D9A" w:rsidRPr="00D17DE2" w:rsidRDefault="002B1D9A" w:rsidP="002B1D9A">
      <w:pPr>
        <w:rPr>
          <w:rFonts w:cstheme="minorHAnsi"/>
          <w:lang w:val="en-US" w:eastAsia="ja-JP"/>
        </w:rPr>
      </w:pPr>
      <w:r w:rsidRPr="00D17DE2">
        <w:rPr>
          <w:rFonts w:cstheme="minorHAnsi"/>
          <w:lang w:val="en-US" w:eastAsia="ja-JP"/>
        </w:rPr>
        <w:t>Desktop</w:t>
      </w:r>
    </w:p>
    <w:tbl>
      <w:tblPr>
        <w:tblStyle w:val="ListTable3-Accent6"/>
        <w:tblW w:w="0" w:type="auto"/>
        <w:tblBorders>
          <w:top w:val="single" w:sz="4" w:space="0" w:color="36939D"/>
          <w:left w:val="single" w:sz="4" w:space="0" w:color="36939D"/>
          <w:bottom w:val="single" w:sz="4" w:space="0" w:color="36939D"/>
          <w:right w:val="single" w:sz="4" w:space="0" w:color="36939D"/>
          <w:insideH w:val="single" w:sz="4" w:space="0" w:color="36939D"/>
          <w:insideV w:val="single" w:sz="4" w:space="0" w:color="36939D"/>
        </w:tblBorders>
        <w:tblLook w:val="04A0" w:firstRow="1" w:lastRow="0" w:firstColumn="1" w:lastColumn="0" w:noHBand="0" w:noVBand="1"/>
      </w:tblPr>
      <w:tblGrid>
        <w:gridCol w:w="4663"/>
        <w:gridCol w:w="4665"/>
      </w:tblGrid>
      <w:tr w:rsidR="002B1D9A" w:rsidRPr="00D17DE2" w14:paraId="2CB9BC1F" w14:textId="77777777" w:rsidTr="00007A44">
        <w:trPr>
          <w:cnfStyle w:val="100000000000" w:firstRow="1" w:lastRow="0" w:firstColumn="0" w:lastColumn="0" w:oddVBand="0" w:evenVBand="0" w:oddHBand="0" w:evenHBand="0" w:firstRowFirstColumn="0" w:firstRowLastColumn="0" w:lastRowFirstColumn="0" w:lastRowLastColumn="0"/>
          <w:trHeight w:val="309"/>
        </w:trPr>
        <w:tc>
          <w:tcPr>
            <w:cnfStyle w:val="001000000100" w:firstRow="0" w:lastRow="0" w:firstColumn="1" w:lastColumn="0" w:oddVBand="0" w:evenVBand="0" w:oddHBand="0" w:evenHBand="0" w:firstRowFirstColumn="1" w:firstRowLastColumn="0" w:lastRowFirstColumn="0" w:lastRowLastColumn="0"/>
            <w:tcW w:w="4663" w:type="dxa"/>
            <w:shd w:val="clear" w:color="auto" w:fill="48B2AA"/>
          </w:tcPr>
          <w:p w14:paraId="18E3F6B1" w14:textId="77777777" w:rsidR="002B1D9A" w:rsidRPr="00D17DE2" w:rsidRDefault="002B1D9A" w:rsidP="00007A44">
            <w:pPr>
              <w:jc w:val="center"/>
              <w:rPr>
                <w:rFonts w:cstheme="minorHAnsi"/>
                <w:color w:val="auto"/>
                <w:lang w:val="en-US" w:eastAsia="ja-JP"/>
              </w:rPr>
            </w:pPr>
            <w:r w:rsidRPr="00D17DE2">
              <w:rPr>
                <w:rFonts w:cstheme="minorHAnsi"/>
                <w:color w:val="auto"/>
                <w:lang w:val="en-US" w:eastAsia="ja-JP"/>
              </w:rPr>
              <w:t>Operating System</w:t>
            </w:r>
          </w:p>
        </w:tc>
        <w:tc>
          <w:tcPr>
            <w:tcW w:w="4665" w:type="dxa"/>
            <w:shd w:val="clear" w:color="auto" w:fill="48B2AA"/>
          </w:tcPr>
          <w:p w14:paraId="7C7B996C" w14:textId="77777777" w:rsidR="002B1D9A" w:rsidRPr="00D17DE2" w:rsidRDefault="002B1D9A" w:rsidP="00007A44">
            <w:pPr>
              <w:jc w:val="center"/>
              <w:cnfStyle w:val="100000000000" w:firstRow="1" w:lastRow="0" w:firstColumn="0" w:lastColumn="0" w:oddVBand="0" w:evenVBand="0" w:oddHBand="0" w:evenHBand="0" w:firstRowFirstColumn="0" w:firstRowLastColumn="0" w:lastRowFirstColumn="0" w:lastRowLastColumn="0"/>
              <w:rPr>
                <w:rFonts w:cstheme="minorHAnsi"/>
                <w:color w:val="auto"/>
                <w:lang w:val="en-US" w:eastAsia="ja-JP"/>
              </w:rPr>
            </w:pPr>
            <w:r w:rsidRPr="00D17DE2">
              <w:rPr>
                <w:rFonts w:cstheme="minorHAnsi"/>
                <w:color w:val="auto"/>
                <w:lang w:val="en-US" w:eastAsia="ja-JP"/>
              </w:rPr>
              <w:t>Browser</w:t>
            </w:r>
          </w:p>
        </w:tc>
      </w:tr>
      <w:tr w:rsidR="002B1D9A" w:rsidRPr="00D17DE2" w14:paraId="117ECB6F" w14:textId="77777777" w:rsidTr="00007A4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663" w:type="dxa"/>
          </w:tcPr>
          <w:p w14:paraId="6C72BCB6" w14:textId="77777777" w:rsidR="002B1D9A" w:rsidRPr="00D17DE2" w:rsidRDefault="002B1D9A" w:rsidP="00007A44">
            <w:pPr>
              <w:jc w:val="center"/>
              <w:rPr>
                <w:rFonts w:cstheme="minorHAnsi"/>
                <w:b w:val="0"/>
                <w:bCs w:val="0"/>
                <w:lang w:val="en-US" w:eastAsia="ja-JP"/>
              </w:rPr>
            </w:pPr>
            <w:r w:rsidRPr="00D17DE2">
              <w:rPr>
                <w:rFonts w:cstheme="minorHAnsi"/>
                <w:b w:val="0"/>
                <w:bCs w:val="0"/>
                <w:lang w:val="en-US" w:eastAsia="ja-JP"/>
              </w:rPr>
              <w:t>Windows 10 +</w:t>
            </w:r>
          </w:p>
        </w:tc>
        <w:tc>
          <w:tcPr>
            <w:tcW w:w="4665" w:type="dxa"/>
          </w:tcPr>
          <w:p w14:paraId="08BE8EF4" w14:textId="77777777" w:rsidR="002B1D9A" w:rsidRPr="00D17DE2" w:rsidRDefault="002B1D9A" w:rsidP="00007A44">
            <w:pPr>
              <w:jc w:val="center"/>
              <w:cnfStyle w:val="000000100000" w:firstRow="0" w:lastRow="0" w:firstColumn="0" w:lastColumn="0" w:oddVBand="0" w:evenVBand="0" w:oddHBand="1" w:evenHBand="0" w:firstRowFirstColumn="0" w:firstRowLastColumn="0" w:lastRowFirstColumn="0" w:lastRowLastColumn="0"/>
              <w:rPr>
                <w:rFonts w:cstheme="minorHAnsi"/>
                <w:lang w:val="en-US" w:eastAsia="ja-JP"/>
              </w:rPr>
            </w:pPr>
            <w:r w:rsidRPr="00D17DE2">
              <w:rPr>
                <w:rFonts w:cstheme="minorHAnsi"/>
                <w:lang w:val="en-US" w:eastAsia="ja-JP"/>
              </w:rPr>
              <w:t>Google Chrome</w:t>
            </w:r>
          </w:p>
        </w:tc>
      </w:tr>
      <w:tr w:rsidR="002B1D9A" w:rsidRPr="00D17DE2" w14:paraId="705B8671" w14:textId="77777777" w:rsidTr="00007A44">
        <w:trPr>
          <w:trHeight w:val="288"/>
        </w:trPr>
        <w:tc>
          <w:tcPr>
            <w:cnfStyle w:val="001000000000" w:firstRow="0" w:lastRow="0" w:firstColumn="1" w:lastColumn="0" w:oddVBand="0" w:evenVBand="0" w:oddHBand="0" w:evenHBand="0" w:firstRowFirstColumn="0" w:firstRowLastColumn="0" w:lastRowFirstColumn="0" w:lastRowLastColumn="0"/>
            <w:tcW w:w="4663" w:type="dxa"/>
          </w:tcPr>
          <w:p w14:paraId="484F1BEB" w14:textId="77777777" w:rsidR="002B1D9A" w:rsidRPr="00D17DE2" w:rsidRDefault="002B1D9A" w:rsidP="00007A44">
            <w:pPr>
              <w:jc w:val="center"/>
              <w:rPr>
                <w:rFonts w:cstheme="minorHAnsi"/>
                <w:b w:val="0"/>
                <w:bCs w:val="0"/>
                <w:lang w:val="en-US" w:eastAsia="ja-JP"/>
              </w:rPr>
            </w:pPr>
            <w:r w:rsidRPr="00D17DE2">
              <w:rPr>
                <w:rFonts w:cstheme="minorHAnsi"/>
                <w:b w:val="0"/>
                <w:bCs w:val="0"/>
                <w:lang w:val="en-US" w:eastAsia="ja-JP"/>
              </w:rPr>
              <w:t>macOS</w:t>
            </w:r>
          </w:p>
        </w:tc>
        <w:tc>
          <w:tcPr>
            <w:tcW w:w="4665" w:type="dxa"/>
          </w:tcPr>
          <w:p w14:paraId="1DEEE1DC" w14:textId="77777777" w:rsidR="002B1D9A" w:rsidRPr="00D17DE2" w:rsidRDefault="002B1D9A" w:rsidP="00007A44">
            <w:pPr>
              <w:jc w:val="center"/>
              <w:cnfStyle w:val="000000000000" w:firstRow="0" w:lastRow="0" w:firstColumn="0" w:lastColumn="0" w:oddVBand="0" w:evenVBand="0" w:oddHBand="0" w:evenHBand="0" w:firstRowFirstColumn="0" w:firstRowLastColumn="0" w:lastRowFirstColumn="0" w:lastRowLastColumn="0"/>
              <w:rPr>
                <w:rFonts w:cstheme="minorHAnsi"/>
                <w:lang w:val="en-US" w:eastAsia="ja-JP"/>
              </w:rPr>
            </w:pPr>
            <w:r w:rsidRPr="00D17DE2">
              <w:rPr>
                <w:rFonts w:cstheme="minorHAnsi"/>
                <w:lang w:val="en-US" w:eastAsia="ja-JP"/>
              </w:rPr>
              <w:t>Mozilla Firefox</w:t>
            </w:r>
          </w:p>
        </w:tc>
      </w:tr>
      <w:tr w:rsidR="002B1D9A" w:rsidRPr="00D17DE2" w14:paraId="702476C6" w14:textId="77777777" w:rsidTr="00007A4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663" w:type="dxa"/>
          </w:tcPr>
          <w:p w14:paraId="02418EDF" w14:textId="77777777" w:rsidR="002B1D9A" w:rsidRPr="00D17DE2" w:rsidRDefault="002B1D9A" w:rsidP="00007A44">
            <w:pPr>
              <w:jc w:val="center"/>
              <w:rPr>
                <w:rFonts w:cstheme="minorHAnsi"/>
                <w:b w:val="0"/>
                <w:bCs w:val="0"/>
                <w:lang w:val="en-US" w:eastAsia="ja-JP"/>
              </w:rPr>
            </w:pPr>
          </w:p>
        </w:tc>
        <w:tc>
          <w:tcPr>
            <w:tcW w:w="4665" w:type="dxa"/>
          </w:tcPr>
          <w:p w14:paraId="2812B131" w14:textId="77777777" w:rsidR="002B1D9A" w:rsidRPr="00D17DE2" w:rsidRDefault="002B1D9A" w:rsidP="00007A44">
            <w:pPr>
              <w:jc w:val="center"/>
              <w:cnfStyle w:val="000000100000" w:firstRow="0" w:lastRow="0" w:firstColumn="0" w:lastColumn="0" w:oddVBand="0" w:evenVBand="0" w:oddHBand="1" w:evenHBand="0" w:firstRowFirstColumn="0" w:firstRowLastColumn="0" w:lastRowFirstColumn="0" w:lastRowLastColumn="0"/>
              <w:rPr>
                <w:rFonts w:cstheme="minorHAnsi"/>
                <w:lang w:val="en-US" w:eastAsia="ja-JP"/>
              </w:rPr>
            </w:pPr>
            <w:r w:rsidRPr="00D17DE2">
              <w:rPr>
                <w:rFonts w:cstheme="minorHAnsi"/>
                <w:lang w:val="en-US" w:eastAsia="ja-JP"/>
              </w:rPr>
              <w:t>Safari</w:t>
            </w:r>
          </w:p>
        </w:tc>
      </w:tr>
    </w:tbl>
    <w:p w14:paraId="06C1A57C" w14:textId="77777777" w:rsidR="002B1D9A" w:rsidRDefault="002B1D9A" w:rsidP="002B1D9A">
      <w:pPr>
        <w:rPr>
          <w:lang w:eastAsia="en-GB"/>
        </w:rPr>
      </w:pPr>
    </w:p>
    <w:p w14:paraId="6274F677" w14:textId="77777777" w:rsidR="002B1D9A" w:rsidRPr="00D17DE2" w:rsidRDefault="002B1D9A" w:rsidP="002B1D9A">
      <w:pPr>
        <w:rPr>
          <w:rFonts w:cstheme="minorHAnsi"/>
          <w:lang w:val="en-US" w:eastAsia="ja-JP"/>
        </w:rPr>
      </w:pPr>
      <w:r w:rsidRPr="00D17DE2">
        <w:rPr>
          <w:rFonts w:cstheme="minorHAnsi"/>
          <w:lang w:val="en-US" w:eastAsia="ja-JP"/>
        </w:rPr>
        <w:t>Mobile</w:t>
      </w:r>
    </w:p>
    <w:tbl>
      <w:tblPr>
        <w:tblStyle w:val="ListTable3-Accent6"/>
        <w:tblW w:w="0" w:type="auto"/>
        <w:tblBorders>
          <w:top w:val="single" w:sz="4" w:space="0" w:color="43AEA0"/>
          <w:left w:val="single" w:sz="4" w:space="0" w:color="43AEA0"/>
          <w:bottom w:val="single" w:sz="4" w:space="0" w:color="43AEA0"/>
          <w:right w:val="single" w:sz="4" w:space="0" w:color="43AEA0"/>
          <w:insideH w:val="single" w:sz="4" w:space="0" w:color="43AEA0"/>
          <w:insideV w:val="single" w:sz="4" w:space="0" w:color="43AEA0"/>
        </w:tblBorders>
        <w:tblLook w:val="04A0" w:firstRow="1" w:lastRow="0" w:firstColumn="1" w:lastColumn="0" w:noHBand="0" w:noVBand="1"/>
      </w:tblPr>
      <w:tblGrid>
        <w:gridCol w:w="4663"/>
        <w:gridCol w:w="4665"/>
      </w:tblGrid>
      <w:tr w:rsidR="002B1D9A" w:rsidRPr="00D17DE2" w14:paraId="798644F1" w14:textId="77777777" w:rsidTr="00007A44">
        <w:trPr>
          <w:cnfStyle w:val="100000000000" w:firstRow="1" w:lastRow="0" w:firstColumn="0" w:lastColumn="0" w:oddVBand="0" w:evenVBand="0" w:oddHBand="0" w:evenHBand="0" w:firstRowFirstColumn="0" w:firstRowLastColumn="0" w:lastRowFirstColumn="0" w:lastRowLastColumn="0"/>
          <w:trHeight w:val="309"/>
        </w:trPr>
        <w:tc>
          <w:tcPr>
            <w:cnfStyle w:val="001000000100" w:firstRow="0" w:lastRow="0" w:firstColumn="1" w:lastColumn="0" w:oddVBand="0" w:evenVBand="0" w:oddHBand="0" w:evenHBand="0" w:firstRowFirstColumn="1" w:firstRowLastColumn="0" w:lastRowFirstColumn="0" w:lastRowLastColumn="0"/>
            <w:tcW w:w="4663" w:type="dxa"/>
            <w:shd w:val="clear" w:color="auto" w:fill="48B2AA"/>
          </w:tcPr>
          <w:p w14:paraId="3C203010" w14:textId="77777777" w:rsidR="002B1D9A" w:rsidRPr="00D17DE2" w:rsidRDefault="002B1D9A" w:rsidP="00007A44">
            <w:pPr>
              <w:jc w:val="center"/>
              <w:rPr>
                <w:rFonts w:cstheme="minorHAnsi"/>
                <w:color w:val="auto"/>
                <w:lang w:val="en-US" w:eastAsia="ja-JP"/>
              </w:rPr>
            </w:pPr>
            <w:r w:rsidRPr="00D17DE2">
              <w:rPr>
                <w:rFonts w:cstheme="minorHAnsi"/>
                <w:color w:val="auto"/>
                <w:lang w:val="en-US" w:eastAsia="ja-JP"/>
              </w:rPr>
              <w:t>Operating System</w:t>
            </w:r>
          </w:p>
        </w:tc>
        <w:tc>
          <w:tcPr>
            <w:tcW w:w="4665" w:type="dxa"/>
            <w:shd w:val="clear" w:color="auto" w:fill="48B2AA"/>
          </w:tcPr>
          <w:p w14:paraId="39E0A0D1" w14:textId="77777777" w:rsidR="002B1D9A" w:rsidRPr="00D17DE2" w:rsidRDefault="002B1D9A" w:rsidP="00007A44">
            <w:pPr>
              <w:jc w:val="center"/>
              <w:cnfStyle w:val="100000000000" w:firstRow="1" w:lastRow="0" w:firstColumn="0" w:lastColumn="0" w:oddVBand="0" w:evenVBand="0" w:oddHBand="0" w:evenHBand="0" w:firstRowFirstColumn="0" w:firstRowLastColumn="0" w:lastRowFirstColumn="0" w:lastRowLastColumn="0"/>
              <w:rPr>
                <w:rFonts w:cstheme="minorHAnsi"/>
                <w:color w:val="auto"/>
                <w:lang w:val="en-US" w:eastAsia="ja-JP"/>
              </w:rPr>
            </w:pPr>
            <w:r w:rsidRPr="00D17DE2">
              <w:rPr>
                <w:rFonts w:cstheme="minorHAnsi"/>
                <w:color w:val="auto"/>
                <w:lang w:val="en-US" w:eastAsia="ja-JP"/>
              </w:rPr>
              <w:t>Layout Supported</w:t>
            </w:r>
          </w:p>
        </w:tc>
      </w:tr>
      <w:tr w:rsidR="002B1D9A" w:rsidRPr="00D17DE2" w14:paraId="176C33DA" w14:textId="77777777" w:rsidTr="00007A44">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663" w:type="dxa"/>
          </w:tcPr>
          <w:p w14:paraId="2F0FDBA5" w14:textId="77777777" w:rsidR="002B1D9A" w:rsidRPr="00D17DE2" w:rsidRDefault="002B1D9A" w:rsidP="00007A44">
            <w:pPr>
              <w:jc w:val="center"/>
              <w:rPr>
                <w:rFonts w:cstheme="minorHAnsi"/>
                <w:b w:val="0"/>
                <w:bCs w:val="0"/>
                <w:lang w:val="en-US" w:eastAsia="ja-JP"/>
              </w:rPr>
            </w:pPr>
            <w:r w:rsidRPr="00D17DE2">
              <w:rPr>
                <w:rFonts w:cstheme="minorHAnsi"/>
                <w:b w:val="0"/>
                <w:bCs w:val="0"/>
                <w:lang w:val="en-US" w:eastAsia="ja-JP"/>
              </w:rPr>
              <w:t>Android</w:t>
            </w:r>
          </w:p>
        </w:tc>
        <w:tc>
          <w:tcPr>
            <w:tcW w:w="4665" w:type="dxa"/>
          </w:tcPr>
          <w:p w14:paraId="0E6A19CB" w14:textId="77777777" w:rsidR="002B1D9A" w:rsidRPr="00D17DE2" w:rsidRDefault="002B1D9A" w:rsidP="00007A44">
            <w:pPr>
              <w:jc w:val="center"/>
              <w:cnfStyle w:val="000000100000" w:firstRow="0" w:lastRow="0" w:firstColumn="0" w:lastColumn="0" w:oddVBand="0" w:evenVBand="0" w:oddHBand="1" w:evenHBand="0" w:firstRowFirstColumn="0" w:firstRowLastColumn="0" w:lastRowFirstColumn="0" w:lastRowLastColumn="0"/>
              <w:rPr>
                <w:rFonts w:cstheme="minorHAnsi"/>
                <w:lang w:val="en-US" w:eastAsia="ja-JP"/>
              </w:rPr>
            </w:pPr>
            <w:r w:rsidRPr="00D17DE2">
              <w:rPr>
                <w:rFonts w:cstheme="minorHAnsi"/>
                <w:lang w:val="en-US" w:eastAsia="ja-JP"/>
              </w:rPr>
              <w:t>Mobile</w:t>
            </w:r>
          </w:p>
        </w:tc>
      </w:tr>
      <w:tr w:rsidR="002B1D9A" w:rsidRPr="00D17DE2" w14:paraId="7A9437B2" w14:textId="77777777" w:rsidTr="00007A44">
        <w:trPr>
          <w:trHeight w:val="288"/>
        </w:trPr>
        <w:tc>
          <w:tcPr>
            <w:cnfStyle w:val="001000000000" w:firstRow="0" w:lastRow="0" w:firstColumn="1" w:lastColumn="0" w:oddVBand="0" w:evenVBand="0" w:oddHBand="0" w:evenHBand="0" w:firstRowFirstColumn="0" w:firstRowLastColumn="0" w:lastRowFirstColumn="0" w:lastRowLastColumn="0"/>
            <w:tcW w:w="4663" w:type="dxa"/>
          </w:tcPr>
          <w:p w14:paraId="2D0DE107" w14:textId="77777777" w:rsidR="002B1D9A" w:rsidRPr="00D17DE2" w:rsidRDefault="002B1D9A" w:rsidP="00007A44">
            <w:pPr>
              <w:jc w:val="center"/>
              <w:rPr>
                <w:rFonts w:cstheme="minorHAnsi"/>
                <w:b w:val="0"/>
                <w:bCs w:val="0"/>
                <w:lang w:val="en-US" w:eastAsia="ja-JP"/>
              </w:rPr>
            </w:pPr>
            <w:r w:rsidRPr="00D17DE2">
              <w:rPr>
                <w:rFonts w:cstheme="minorHAnsi"/>
                <w:b w:val="0"/>
                <w:bCs w:val="0"/>
                <w:lang w:val="en-US" w:eastAsia="ja-JP"/>
              </w:rPr>
              <w:t>iOS</w:t>
            </w:r>
          </w:p>
        </w:tc>
        <w:tc>
          <w:tcPr>
            <w:tcW w:w="4665" w:type="dxa"/>
          </w:tcPr>
          <w:p w14:paraId="087E912E" w14:textId="77777777" w:rsidR="002B1D9A" w:rsidRPr="00D17DE2" w:rsidRDefault="002B1D9A" w:rsidP="00007A44">
            <w:pPr>
              <w:jc w:val="center"/>
              <w:cnfStyle w:val="000000000000" w:firstRow="0" w:lastRow="0" w:firstColumn="0" w:lastColumn="0" w:oddVBand="0" w:evenVBand="0" w:oddHBand="0" w:evenHBand="0" w:firstRowFirstColumn="0" w:firstRowLastColumn="0" w:lastRowFirstColumn="0" w:lastRowLastColumn="0"/>
              <w:rPr>
                <w:rFonts w:cstheme="minorHAnsi"/>
                <w:lang w:val="en-US" w:eastAsia="ja-JP"/>
              </w:rPr>
            </w:pPr>
            <w:r w:rsidRPr="00D17DE2">
              <w:rPr>
                <w:rFonts w:cstheme="minorHAnsi"/>
                <w:lang w:val="en-US" w:eastAsia="ja-JP"/>
              </w:rPr>
              <w:t>Tablet</w:t>
            </w:r>
          </w:p>
        </w:tc>
      </w:tr>
    </w:tbl>
    <w:p w14:paraId="23FF0B95" w14:textId="6D094EF7" w:rsidR="00A12B9F" w:rsidRPr="00D17EF0" w:rsidRDefault="002B1D9A" w:rsidP="00D17DE2">
      <w:pPr>
        <w:rPr>
          <w:lang w:eastAsia="en-GB"/>
        </w:rPr>
      </w:pPr>
      <w:r>
        <w:rPr>
          <w:lang w:eastAsia="en-GB"/>
        </w:rPr>
        <w:t>[[/isBothPlatform]]</w:t>
      </w:r>
    </w:p>
    <w:p w14:paraId="4AFFDE27" w14:textId="73B860A4" w:rsidR="00213975" w:rsidRPr="00D17DE2" w:rsidRDefault="00A12B9F" w:rsidP="00D17DE2">
      <w:pPr>
        <w:rPr>
          <w:rFonts w:cstheme="minorHAnsi"/>
          <w:lang w:val="en-US" w:eastAsia="ja-JP"/>
        </w:rPr>
      </w:pPr>
      <w:r>
        <w:rPr>
          <w:lang w:eastAsia="en-GB"/>
        </w:rPr>
        <w:t>[[#</w:t>
      </w:r>
      <w:r w:rsidRPr="00E2516A">
        <w:rPr>
          <w:lang w:eastAsia="en-GB"/>
        </w:rPr>
        <w:t>isPlatform</w:t>
      </w:r>
      <w:r>
        <w:rPr>
          <w:lang w:eastAsia="en-GB"/>
        </w:rPr>
        <w:t>Desktop]]</w:t>
      </w:r>
    </w:p>
    <w:p w14:paraId="51A51939" w14:textId="42C6A32C" w:rsidR="0086044E" w:rsidRPr="00D17DE2" w:rsidRDefault="00C1773E" w:rsidP="00D17DE2">
      <w:pPr>
        <w:rPr>
          <w:rFonts w:cstheme="minorHAnsi"/>
          <w:lang w:val="en-US" w:eastAsia="ja-JP"/>
        </w:rPr>
      </w:pPr>
      <w:r w:rsidRPr="00D17DE2">
        <w:rPr>
          <w:rFonts w:cstheme="minorHAnsi"/>
          <w:lang w:val="en-US" w:eastAsia="ja-JP"/>
        </w:rPr>
        <w:t>Desktop</w:t>
      </w:r>
    </w:p>
    <w:tbl>
      <w:tblPr>
        <w:tblStyle w:val="ListTable3-Accent6"/>
        <w:tblW w:w="0" w:type="auto"/>
        <w:tblBorders>
          <w:top w:val="single" w:sz="4" w:space="0" w:color="36939D"/>
          <w:left w:val="single" w:sz="4" w:space="0" w:color="36939D"/>
          <w:bottom w:val="single" w:sz="4" w:space="0" w:color="36939D"/>
          <w:right w:val="single" w:sz="4" w:space="0" w:color="36939D"/>
          <w:insideH w:val="single" w:sz="4" w:space="0" w:color="36939D"/>
          <w:insideV w:val="single" w:sz="4" w:space="0" w:color="36939D"/>
        </w:tblBorders>
        <w:tblLook w:val="04A0" w:firstRow="1" w:lastRow="0" w:firstColumn="1" w:lastColumn="0" w:noHBand="0" w:noVBand="1"/>
      </w:tblPr>
      <w:tblGrid>
        <w:gridCol w:w="4663"/>
        <w:gridCol w:w="4665"/>
      </w:tblGrid>
      <w:tr w:rsidR="00D17DE2" w:rsidRPr="00D17DE2" w14:paraId="05A3DC35" w14:textId="77777777" w:rsidTr="00C1773E">
        <w:trPr>
          <w:cnfStyle w:val="100000000000" w:firstRow="1" w:lastRow="0" w:firstColumn="0" w:lastColumn="0" w:oddVBand="0" w:evenVBand="0" w:oddHBand="0" w:evenHBand="0" w:firstRowFirstColumn="0" w:firstRowLastColumn="0" w:lastRowFirstColumn="0" w:lastRowLastColumn="0"/>
          <w:trHeight w:val="309"/>
        </w:trPr>
        <w:tc>
          <w:tcPr>
            <w:cnfStyle w:val="001000000100" w:firstRow="0" w:lastRow="0" w:firstColumn="1" w:lastColumn="0" w:oddVBand="0" w:evenVBand="0" w:oddHBand="0" w:evenHBand="0" w:firstRowFirstColumn="1" w:firstRowLastColumn="0" w:lastRowFirstColumn="0" w:lastRowLastColumn="0"/>
            <w:tcW w:w="4663" w:type="dxa"/>
            <w:shd w:val="clear" w:color="auto" w:fill="48B2AA"/>
          </w:tcPr>
          <w:p w14:paraId="4E5E8881" w14:textId="309B53AC" w:rsidR="0086044E" w:rsidRPr="00D17DE2" w:rsidRDefault="0086044E" w:rsidP="00D17DE2">
            <w:pPr>
              <w:jc w:val="center"/>
              <w:rPr>
                <w:rFonts w:cstheme="minorHAnsi"/>
                <w:color w:val="auto"/>
                <w:lang w:val="en-US" w:eastAsia="ja-JP"/>
              </w:rPr>
            </w:pPr>
            <w:r w:rsidRPr="00D17DE2">
              <w:rPr>
                <w:rFonts w:cstheme="minorHAnsi"/>
                <w:color w:val="auto"/>
                <w:lang w:val="en-US" w:eastAsia="ja-JP"/>
              </w:rPr>
              <w:t>Operating System</w:t>
            </w:r>
          </w:p>
        </w:tc>
        <w:tc>
          <w:tcPr>
            <w:tcW w:w="4665" w:type="dxa"/>
            <w:shd w:val="clear" w:color="auto" w:fill="48B2AA"/>
          </w:tcPr>
          <w:p w14:paraId="1BA78B9E" w14:textId="62FFE25D" w:rsidR="0086044E" w:rsidRPr="00D17DE2" w:rsidRDefault="0086044E" w:rsidP="00D17DE2">
            <w:pPr>
              <w:jc w:val="center"/>
              <w:cnfStyle w:val="100000000000" w:firstRow="1" w:lastRow="0" w:firstColumn="0" w:lastColumn="0" w:oddVBand="0" w:evenVBand="0" w:oddHBand="0" w:evenHBand="0" w:firstRowFirstColumn="0" w:firstRowLastColumn="0" w:lastRowFirstColumn="0" w:lastRowLastColumn="0"/>
              <w:rPr>
                <w:rFonts w:cstheme="minorHAnsi"/>
                <w:color w:val="auto"/>
                <w:lang w:val="en-US" w:eastAsia="ja-JP"/>
              </w:rPr>
            </w:pPr>
            <w:r w:rsidRPr="00D17DE2">
              <w:rPr>
                <w:rFonts w:cstheme="minorHAnsi"/>
                <w:color w:val="auto"/>
                <w:lang w:val="en-US" w:eastAsia="ja-JP"/>
              </w:rPr>
              <w:t>Browser</w:t>
            </w:r>
          </w:p>
        </w:tc>
      </w:tr>
      <w:tr w:rsidR="00D17DE2" w:rsidRPr="00D17DE2" w14:paraId="5D4C410A" w14:textId="77777777" w:rsidTr="00C1773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663" w:type="dxa"/>
          </w:tcPr>
          <w:p w14:paraId="7A438C61" w14:textId="2C153874" w:rsidR="0086044E" w:rsidRPr="00D17DE2" w:rsidRDefault="0086044E" w:rsidP="00D17DE2">
            <w:pPr>
              <w:jc w:val="center"/>
              <w:rPr>
                <w:rFonts w:cstheme="minorHAnsi"/>
                <w:b w:val="0"/>
                <w:bCs w:val="0"/>
                <w:lang w:val="en-US" w:eastAsia="ja-JP"/>
              </w:rPr>
            </w:pPr>
            <w:r w:rsidRPr="00D17DE2">
              <w:rPr>
                <w:rFonts w:cstheme="minorHAnsi"/>
                <w:b w:val="0"/>
                <w:bCs w:val="0"/>
                <w:lang w:val="en-US" w:eastAsia="ja-JP"/>
              </w:rPr>
              <w:t>Wind</w:t>
            </w:r>
            <w:r w:rsidR="00C1773E" w:rsidRPr="00D17DE2">
              <w:rPr>
                <w:rFonts w:cstheme="minorHAnsi"/>
                <w:b w:val="0"/>
                <w:bCs w:val="0"/>
                <w:lang w:val="en-US" w:eastAsia="ja-JP"/>
              </w:rPr>
              <w:t>ows 10 +</w:t>
            </w:r>
          </w:p>
        </w:tc>
        <w:tc>
          <w:tcPr>
            <w:tcW w:w="4665" w:type="dxa"/>
          </w:tcPr>
          <w:p w14:paraId="0C6D6F1C" w14:textId="27E2D72A" w:rsidR="0086044E" w:rsidRPr="00D17DE2" w:rsidRDefault="00C1773E" w:rsidP="00D17DE2">
            <w:pPr>
              <w:jc w:val="center"/>
              <w:cnfStyle w:val="000000100000" w:firstRow="0" w:lastRow="0" w:firstColumn="0" w:lastColumn="0" w:oddVBand="0" w:evenVBand="0" w:oddHBand="1" w:evenHBand="0" w:firstRowFirstColumn="0" w:firstRowLastColumn="0" w:lastRowFirstColumn="0" w:lastRowLastColumn="0"/>
              <w:rPr>
                <w:rFonts w:cstheme="minorHAnsi"/>
                <w:lang w:val="en-US" w:eastAsia="ja-JP"/>
              </w:rPr>
            </w:pPr>
            <w:r w:rsidRPr="00D17DE2">
              <w:rPr>
                <w:rFonts w:cstheme="minorHAnsi"/>
                <w:lang w:val="en-US" w:eastAsia="ja-JP"/>
              </w:rPr>
              <w:t>Google Chrome</w:t>
            </w:r>
          </w:p>
        </w:tc>
      </w:tr>
      <w:tr w:rsidR="00D17DE2" w:rsidRPr="00D17DE2" w14:paraId="1F211D8E" w14:textId="77777777" w:rsidTr="00C1773E">
        <w:trPr>
          <w:trHeight w:val="288"/>
        </w:trPr>
        <w:tc>
          <w:tcPr>
            <w:cnfStyle w:val="001000000000" w:firstRow="0" w:lastRow="0" w:firstColumn="1" w:lastColumn="0" w:oddVBand="0" w:evenVBand="0" w:oddHBand="0" w:evenHBand="0" w:firstRowFirstColumn="0" w:firstRowLastColumn="0" w:lastRowFirstColumn="0" w:lastRowLastColumn="0"/>
            <w:tcW w:w="4663" w:type="dxa"/>
          </w:tcPr>
          <w:p w14:paraId="5167FB7E" w14:textId="5F51A012" w:rsidR="0086044E" w:rsidRPr="00D17DE2" w:rsidRDefault="00C1773E" w:rsidP="00D17DE2">
            <w:pPr>
              <w:jc w:val="center"/>
              <w:rPr>
                <w:rFonts w:cstheme="minorHAnsi"/>
                <w:b w:val="0"/>
                <w:bCs w:val="0"/>
                <w:lang w:val="en-US" w:eastAsia="ja-JP"/>
              </w:rPr>
            </w:pPr>
            <w:r w:rsidRPr="00D17DE2">
              <w:rPr>
                <w:rFonts w:cstheme="minorHAnsi"/>
                <w:b w:val="0"/>
                <w:bCs w:val="0"/>
                <w:lang w:val="en-US" w:eastAsia="ja-JP"/>
              </w:rPr>
              <w:t>macOS</w:t>
            </w:r>
          </w:p>
        </w:tc>
        <w:tc>
          <w:tcPr>
            <w:tcW w:w="4665" w:type="dxa"/>
          </w:tcPr>
          <w:p w14:paraId="1D27E8F7" w14:textId="1A75EC0B" w:rsidR="0086044E" w:rsidRPr="00D17DE2" w:rsidRDefault="00C1773E" w:rsidP="00D17DE2">
            <w:pPr>
              <w:jc w:val="center"/>
              <w:cnfStyle w:val="000000000000" w:firstRow="0" w:lastRow="0" w:firstColumn="0" w:lastColumn="0" w:oddVBand="0" w:evenVBand="0" w:oddHBand="0" w:evenHBand="0" w:firstRowFirstColumn="0" w:firstRowLastColumn="0" w:lastRowFirstColumn="0" w:lastRowLastColumn="0"/>
              <w:rPr>
                <w:rFonts w:cstheme="minorHAnsi"/>
                <w:lang w:val="en-US" w:eastAsia="ja-JP"/>
              </w:rPr>
            </w:pPr>
            <w:r w:rsidRPr="00D17DE2">
              <w:rPr>
                <w:rFonts w:cstheme="minorHAnsi"/>
                <w:lang w:val="en-US" w:eastAsia="ja-JP"/>
              </w:rPr>
              <w:t>Mozilla Firefox</w:t>
            </w:r>
          </w:p>
        </w:tc>
      </w:tr>
      <w:tr w:rsidR="00D17DE2" w:rsidRPr="00D17DE2" w14:paraId="618FF86A" w14:textId="77777777" w:rsidTr="00C1773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663" w:type="dxa"/>
          </w:tcPr>
          <w:p w14:paraId="3D91A43B" w14:textId="77777777" w:rsidR="00C1773E" w:rsidRPr="00D17DE2" w:rsidRDefault="00C1773E" w:rsidP="00D17DE2">
            <w:pPr>
              <w:jc w:val="center"/>
              <w:rPr>
                <w:rFonts w:cstheme="minorHAnsi"/>
                <w:b w:val="0"/>
                <w:bCs w:val="0"/>
                <w:lang w:val="en-US" w:eastAsia="ja-JP"/>
              </w:rPr>
            </w:pPr>
          </w:p>
        </w:tc>
        <w:tc>
          <w:tcPr>
            <w:tcW w:w="4665" w:type="dxa"/>
          </w:tcPr>
          <w:p w14:paraId="17563730" w14:textId="1CE1789B" w:rsidR="00C1773E" w:rsidRPr="00D17DE2" w:rsidRDefault="00C1773E" w:rsidP="00D17DE2">
            <w:pPr>
              <w:jc w:val="center"/>
              <w:cnfStyle w:val="000000100000" w:firstRow="0" w:lastRow="0" w:firstColumn="0" w:lastColumn="0" w:oddVBand="0" w:evenVBand="0" w:oddHBand="1" w:evenHBand="0" w:firstRowFirstColumn="0" w:firstRowLastColumn="0" w:lastRowFirstColumn="0" w:lastRowLastColumn="0"/>
              <w:rPr>
                <w:rFonts w:cstheme="minorHAnsi"/>
                <w:lang w:val="en-US" w:eastAsia="ja-JP"/>
              </w:rPr>
            </w:pPr>
            <w:r w:rsidRPr="00D17DE2">
              <w:rPr>
                <w:rFonts w:cstheme="minorHAnsi"/>
                <w:lang w:val="en-US" w:eastAsia="ja-JP"/>
              </w:rPr>
              <w:t>Safari</w:t>
            </w:r>
          </w:p>
        </w:tc>
      </w:tr>
    </w:tbl>
    <w:p w14:paraId="2AE00768" w14:textId="192759C9" w:rsidR="006477A5" w:rsidRDefault="00A12B9F" w:rsidP="00D17DE2">
      <w:pPr>
        <w:rPr>
          <w:lang w:eastAsia="en-GB"/>
        </w:rPr>
      </w:pPr>
      <w:r>
        <w:rPr>
          <w:lang w:eastAsia="en-GB"/>
        </w:rPr>
        <w:t>[[/</w:t>
      </w:r>
      <w:r w:rsidRPr="00E2516A">
        <w:rPr>
          <w:lang w:eastAsia="en-GB"/>
        </w:rPr>
        <w:t>isPlatform</w:t>
      </w:r>
      <w:r>
        <w:rPr>
          <w:lang w:eastAsia="en-GB"/>
        </w:rPr>
        <w:t>Desktop]]</w:t>
      </w:r>
    </w:p>
    <w:p w14:paraId="4BC4776C" w14:textId="014278D4" w:rsidR="00A12B9F" w:rsidRPr="00D17DE2" w:rsidRDefault="00A12B9F" w:rsidP="00D17DE2">
      <w:pPr>
        <w:rPr>
          <w:rFonts w:cstheme="minorHAnsi"/>
          <w:lang w:val="en-US" w:eastAsia="ja-JP"/>
        </w:rPr>
      </w:pPr>
      <w:r>
        <w:rPr>
          <w:lang w:eastAsia="en-GB"/>
        </w:rPr>
        <w:t>[[#</w:t>
      </w:r>
      <w:r w:rsidRPr="00E2516A">
        <w:rPr>
          <w:lang w:eastAsia="en-GB"/>
        </w:rPr>
        <w:t>isPlatform</w:t>
      </w:r>
      <w:r>
        <w:rPr>
          <w:lang w:eastAsia="en-GB"/>
        </w:rPr>
        <w:t>Mobile]]</w:t>
      </w:r>
    </w:p>
    <w:p w14:paraId="39D29E0B" w14:textId="1A987748" w:rsidR="0086044E" w:rsidRPr="00D17DE2" w:rsidRDefault="0086044E" w:rsidP="00D17DE2">
      <w:pPr>
        <w:rPr>
          <w:rFonts w:cstheme="minorHAnsi"/>
          <w:lang w:val="en-US" w:eastAsia="ja-JP"/>
        </w:rPr>
      </w:pPr>
      <w:r w:rsidRPr="00D17DE2">
        <w:rPr>
          <w:rFonts w:cstheme="minorHAnsi"/>
          <w:lang w:val="en-US" w:eastAsia="ja-JP"/>
        </w:rPr>
        <w:t>Mobile</w:t>
      </w:r>
    </w:p>
    <w:tbl>
      <w:tblPr>
        <w:tblStyle w:val="ListTable3-Accent6"/>
        <w:tblW w:w="0" w:type="auto"/>
        <w:tblBorders>
          <w:top w:val="single" w:sz="4" w:space="0" w:color="43AEA0"/>
          <w:left w:val="single" w:sz="4" w:space="0" w:color="43AEA0"/>
          <w:bottom w:val="single" w:sz="4" w:space="0" w:color="43AEA0"/>
          <w:right w:val="single" w:sz="4" w:space="0" w:color="43AEA0"/>
          <w:insideH w:val="single" w:sz="4" w:space="0" w:color="43AEA0"/>
          <w:insideV w:val="single" w:sz="4" w:space="0" w:color="43AEA0"/>
        </w:tblBorders>
        <w:tblLook w:val="04A0" w:firstRow="1" w:lastRow="0" w:firstColumn="1" w:lastColumn="0" w:noHBand="0" w:noVBand="1"/>
      </w:tblPr>
      <w:tblGrid>
        <w:gridCol w:w="4663"/>
        <w:gridCol w:w="4665"/>
      </w:tblGrid>
      <w:tr w:rsidR="00D17DE2" w:rsidRPr="00D17DE2" w14:paraId="2A627EAF" w14:textId="77777777" w:rsidTr="00B05F6A">
        <w:trPr>
          <w:cnfStyle w:val="100000000000" w:firstRow="1" w:lastRow="0" w:firstColumn="0" w:lastColumn="0" w:oddVBand="0" w:evenVBand="0" w:oddHBand="0" w:evenHBand="0" w:firstRowFirstColumn="0" w:firstRowLastColumn="0" w:lastRowFirstColumn="0" w:lastRowLastColumn="0"/>
          <w:trHeight w:val="309"/>
        </w:trPr>
        <w:tc>
          <w:tcPr>
            <w:cnfStyle w:val="001000000100" w:firstRow="0" w:lastRow="0" w:firstColumn="1" w:lastColumn="0" w:oddVBand="0" w:evenVBand="0" w:oddHBand="0" w:evenHBand="0" w:firstRowFirstColumn="1" w:firstRowLastColumn="0" w:lastRowFirstColumn="0" w:lastRowLastColumn="0"/>
            <w:tcW w:w="4663" w:type="dxa"/>
            <w:shd w:val="clear" w:color="auto" w:fill="48B2AA"/>
          </w:tcPr>
          <w:p w14:paraId="54FA5D53" w14:textId="29359BEF" w:rsidR="00213975" w:rsidRPr="00D17DE2" w:rsidRDefault="00C1773E" w:rsidP="00D17DE2">
            <w:pPr>
              <w:jc w:val="center"/>
              <w:rPr>
                <w:rFonts w:cstheme="minorHAnsi"/>
                <w:color w:val="auto"/>
                <w:lang w:val="en-US" w:eastAsia="ja-JP"/>
              </w:rPr>
            </w:pPr>
            <w:r w:rsidRPr="00D17DE2">
              <w:rPr>
                <w:rFonts w:cstheme="minorHAnsi"/>
                <w:color w:val="auto"/>
                <w:lang w:val="en-US" w:eastAsia="ja-JP"/>
              </w:rPr>
              <w:t>Operating System</w:t>
            </w:r>
          </w:p>
        </w:tc>
        <w:tc>
          <w:tcPr>
            <w:tcW w:w="4665" w:type="dxa"/>
            <w:shd w:val="clear" w:color="auto" w:fill="48B2AA"/>
          </w:tcPr>
          <w:p w14:paraId="23DB2D38" w14:textId="048C215C" w:rsidR="00213975" w:rsidRPr="00D17DE2" w:rsidRDefault="00C1773E" w:rsidP="00D17DE2">
            <w:pPr>
              <w:jc w:val="center"/>
              <w:cnfStyle w:val="100000000000" w:firstRow="1" w:lastRow="0" w:firstColumn="0" w:lastColumn="0" w:oddVBand="0" w:evenVBand="0" w:oddHBand="0" w:evenHBand="0" w:firstRowFirstColumn="0" w:firstRowLastColumn="0" w:lastRowFirstColumn="0" w:lastRowLastColumn="0"/>
              <w:rPr>
                <w:rFonts w:cstheme="minorHAnsi"/>
                <w:color w:val="auto"/>
                <w:lang w:val="en-US" w:eastAsia="ja-JP"/>
              </w:rPr>
            </w:pPr>
            <w:r w:rsidRPr="00D17DE2">
              <w:rPr>
                <w:rFonts w:cstheme="minorHAnsi"/>
                <w:color w:val="auto"/>
                <w:lang w:val="en-US" w:eastAsia="ja-JP"/>
              </w:rPr>
              <w:t>Layout Supported</w:t>
            </w:r>
          </w:p>
        </w:tc>
      </w:tr>
      <w:tr w:rsidR="00D17DE2" w:rsidRPr="00D17DE2" w14:paraId="49797537" w14:textId="77777777" w:rsidTr="00B05F6A">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663" w:type="dxa"/>
          </w:tcPr>
          <w:p w14:paraId="1FA2C20A" w14:textId="5D6A6480" w:rsidR="00213975" w:rsidRPr="00D17DE2" w:rsidRDefault="00C1773E" w:rsidP="00D17DE2">
            <w:pPr>
              <w:jc w:val="center"/>
              <w:rPr>
                <w:rFonts w:cstheme="minorHAnsi"/>
                <w:b w:val="0"/>
                <w:bCs w:val="0"/>
                <w:lang w:val="en-US" w:eastAsia="ja-JP"/>
              </w:rPr>
            </w:pPr>
            <w:r w:rsidRPr="00D17DE2">
              <w:rPr>
                <w:rFonts w:cstheme="minorHAnsi"/>
                <w:b w:val="0"/>
                <w:bCs w:val="0"/>
                <w:lang w:val="en-US" w:eastAsia="ja-JP"/>
              </w:rPr>
              <w:t>Android</w:t>
            </w:r>
          </w:p>
        </w:tc>
        <w:tc>
          <w:tcPr>
            <w:tcW w:w="4665" w:type="dxa"/>
          </w:tcPr>
          <w:p w14:paraId="41FAB188" w14:textId="46722A54" w:rsidR="00213975" w:rsidRPr="00D17DE2" w:rsidRDefault="00C1773E" w:rsidP="00D17DE2">
            <w:pPr>
              <w:jc w:val="center"/>
              <w:cnfStyle w:val="000000100000" w:firstRow="0" w:lastRow="0" w:firstColumn="0" w:lastColumn="0" w:oddVBand="0" w:evenVBand="0" w:oddHBand="1" w:evenHBand="0" w:firstRowFirstColumn="0" w:firstRowLastColumn="0" w:lastRowFirstColumn="0" w:lastRowLastColumn="0"/>
              <w:rPr>
                <w:rFonts w:cstheme="minorHAnsi"/>
                <w:lang w:val="en-US" w:eastAsia="ja-JP"/>
              </w:rPr>
            </w:pPr>
            <w:r w:rsidRPr="00D17DE2">
              <w:rPr>
                <w:rFonts w:cstheme="minorHAnsi"/>
                <w:lang w:val="en-US" w:eastAsia="ja-JP"/>
              </w:rPr>
              <w:t>Mobile</w:t>
            </w:r>
          </w:p>
        </w:tc>
      </w:tr>
      <w:tr w:rsidR="00D17DE2" w:rsidRPr="00D17DE2" w14:paraId="32338954" w14:textId="77777777" w:rsidTr="00B05F6A">
        <w:trPr>
          <w:trHeight w:val="288"/>
        </w:trPr>
        <w:tc>
          <w:tcPr>
            <w:cnfStyle w:val="001000000000" w:firstRow="0" w:lastRow="0" w:firstColumn="1" w:lastColumn="0" w:oddVBand="0" w:evenVBand="0" w:oddHBand="0" w:evenHBand="0" w:firstRowFirstColumn="0" w:firstRowLastColumn="0" w:lastRowFirstColumn="0" w:lastRowLastColumn="0"/>
            <w:tcW w:w="4663" w:type="dxa"/>
          </w:tcPr>
          <w:p w14:paraId="53928B68" w14:textId="466A7F31" w:rsidR="00213975" w:rsidRPr="00D17DE2" w:rsidRDefault="00C1773E" w:rsidP="00D17DE2">
            <w:pPr>
              <w:jc w:val="center"/>
              <w:rPr>
                <w:rFonts w:cstheme="minorHAnsi"/>
                <w:b w:val="0"/>
                <w:bCs w:val="0"/>
                <w:lang w:val="en-US" w:eastAsia="ja-JP"/>
              </w:rPr>
            </w:pPr>
            <w:r w:rsidRPr="00D17DE2">
              <w:rPr>
                <w:rFonts w:cstheme="minorHAnsi"/>
                <w:b w:val="0"/>
                <w:bCs w:val="0"/>
                <w:lang w:val="en-US" w:eastAsia="ja-JP"/>
              </w:rPr>
              <w:t>iOS</w:t>
            </w:r>
          </w:p>
        </w:tc>
        <w:tc>
          <w:tcPr>
            <w:tcW w:w="4665" w:type="dxa"/>
          </w:tcPr>
          <w:p w14:paraId="37FAF91C" w14:textId="72CD0813" w:rsidR="00213975" w:rsidRPr="00D17DE2" w:rsidRDefault="00C1773E" w:rsidP="00D17DE2">
            <w:pPr>
              <w:jc w:val="center"/>
              <w:cnfStyle w:val="000000000000" w:firstRow="0" w:lastRow="0" w:firstColumn="0" w:lastColumn="0" w:oddVBand="0" w:evenVBand="0" w:oddHBand="0" w:evenHBand="0" w:firstRowFirstColumn="0" w:firstRowLastColumn="0" w:lastRowFirstColumn="0" w:lastRowLastColumn="0"/>
              <w:rPr>
                <w:rFonts w:cstheme="minorHAnsi"/>
                <w:lang w:val="en-US" w:eastAsia="ja-JP"/>
              </w:rPr>
            </w:pPr>
            <w:r w:rsidRPr="00D17DE2">
              <w:rPr>
                <w:rFonts w:cstheme="minorHAnsi"/>
                <w:lang w:val="en-US" w:eastAsia="ja-JP"/>
              </w:rPr>
              <w:t>Tablet</w:t>
            </w:r>
          </w:p>
        </w:tc>
      </w:tr>
    </w:tbl>
    <w:p w14:paraId="784CF52B" w14:textId="15AC37D5" w:rsidR="00417809" w:rsidRDefault="006477A5" w:rsidP="00D17EF0">
      <w:pPr>
        <w:rPr>
          <w:lang w:eastAsia="en-GB"/>
        </w:rPr>
      </w:pPr>
      <w:r>
        <w:rPr>
          <w:lang w:eastAsia="en-GB"/>
        </w:rPr>
        <w:t>[[/</w:t>
      </w:r>
      <w:r w:rsidRPr="00E2516A">
        <w:rPr>
          <w:lang w:eastAsia="en-GB"/>
        </w:rPr>
        <w:t>isPlatform</w:t>
      </w:r>
      <w:r>
        <w:rPr>
          <w:lang w:eastAsia="en-GB"/>
        </w:rPr>
        <w:t>Mobile]]</w:t>
      </w:r>
      <w:bookmarkStart w:id="17" w:name="_Toc65854355"/>
      <w:bookmarkStart w:id="18" w:name="_Toc203375370"/>
    </w:p>
    <w:p w14:paraId="045E6296" w14:textId="77777777" w:rsidR="00F72B64" w:rsidRPr="00D17EF0" w:rsidRDefault="00F72B64" w:rsidP="00D17EF0">
      <w:pPr>
        <w:rPr>
          <w:rFonts w:ascii="Source Sans Pro" w:hAnsi="Source Sans Pro" w:cstheme="minorHAnsi"/>
          <w:sz w:val="20"/>
          <w:szCs w:val="20"/>
        </w:rPr>
      </w:pPr>
    </w:p>
    <w:p w14:paraId="4334BEC7" w14:textId="3185E272" w:rsidR="00213975" w:rsidRPr="00D17DE2" w:rsidRDefault="00213975" w:rsidP="00D17DE2">
      <w:pPr>
        <w:pStyle w:val="Heading2"/>
        <w:rPr>
          <w:rFonts w:ascii="Avenir Book" w:hAnsi="Avenir Book"/>
          <w:color w:val="auto"/>
          <w:sz w:val="24"/>
          <w:szCs w:val="24"/>
        </w:rPr>
      </w:pPr>
      <w:bookmarkStart w:id="19" w:name="_Toc204072581"/>
      <w:r w:rsidRPr="00D17DE2">
        <w:rPr>
          <w:rFonts w:ascii="Avenir Book" w:hAnsi="Avenir Book"/>
          <w:color w:val="auto"/>
          <w:sz w:val="24"/>
          <w:szCs w:val="24"/>
        </w:rPr>
        <w:t>Development Team</w:t>
      </w:r>
      <w:bookmarkEnd w:id="17"/>
      <w:bookmarkEnd w:id="18"/>
      <w:bookmarkEnd w:id="19"/>
    </w:p>
    <w:p w14:paraId="5987AEC2" w14:textId="77777777" w:rsidR="00213975" w:rsidRPr="00D17DE2" w:rsidRDefault="00213975" w:rsidP="00D17DE2">
      <w:pPr>
        <w:rPr>
          <w:rFonts w:ascii="Source Sans Pro" w:hAnsi="Source Sans Pro" w:cstheme="minorHAnsi"/>
        </w:rPr>
      </w:pPr>
    </w:p>
    <w:p w14:paraId="6734E9E3" w14:textId="20C8A7E5" w:rsidR="00417809" w:rsidRPr="00D17DE2" w:rsidRDefault="00417809" w:rsidP="00D17DE2">
      <w:pPr>
        <w:pStyle w:val="ListParagraph"/>
        <w:numPr>
          <w:ilvl w:val="0"/>
          <w:numId w:val="12"/>
        </w:numPr>
        <w:rPr>
          <w:rFonts w:ascii="Source Sans Pro Light" w:hAnsi="Source Sans Pro Light" w:cstheme="minorHAnsi"/>
          <w:sz w:val="24"/>
          <w:szCs w:val="24"/>
        </w:rPr>
      </w:pPr>
      <w:r w:rsidRPr="00D17DE2">
        <w:rPr>
          <w:rFonts w:ascii="Source Sans Pro Light" w:hAnsi="Source Sans Pro Light" w:cstheme="minorHAnsi"/>
          <w:sz w:val="24"/>
          <w:szCs w:val="24"/>
        </w:rPr>
        <w:t>Software Delivery Manager</w:t>
      </w:r>
    </w:p>
    <w:p w14:paraId="6F6E0353" w14:textId="39E49FF2" w:rsidR="00417809" w:rsidRPr="00D17DE2" w:rsidRDefault="00417809" w:rsidP="00D17DE2">
      <w:pPr>
        <w:pStyle w:val="ListParagraph"/>
        <w:numPr>
          <w:ilvl w:val="0"/>
          <w:numId w:val="12"/>
        </w:numPr>
        <w:rPr>
          <w:rFonts w:ascii="Source Sans Pro Light" w:hAnsi="Source Sans Pro Light" w:cstheme="minorHAnsi"/>
          <w:sz w:val="24"/>
          <w:szCs w:val="24"/>
        </w:rPr>
      </w:pPr>
      <w:r w:rsidRPr="00D17DE2">
        <w:rPr>
          <w:rFonts w:ascii="Source Sans Pro Light" w:hAnsi="Source Sans Pro Light" w:cstheme="minorHAnsi"/>
          <w:sz w:val="24"/>
          <w:szCs w:val="24"/>
        </w:rPr>
        <w:t>Business Technology Consultant</w:t>
      </w:r>
    </w:p>
    <w:p w14:paraId="2D5F8582" w14:textId="3888F05C" w:rsidR="00564B49" w:rsidRPr="00D17DE2" w:rsidRDefault="00564B49" w:rsidP="00D17DE2">
      <w:pPr>
        <w:pStyle w:val="ListParagraph"/>
        <w:numPr>
          <w:ilvl w:val="0"/>
          <w:numId w:val="12"/>
        </w:numPr>
        <w:rPr>
          <w:rFonts w:ascii="Source Sans Pro Light" w:hAnsi="Source Sans Pro Light" w:cstheme="minorHAnsi"/>
          <w:sz w:val="24"/>
          <w:szCs w:val="24"/>
        </w:rPr>
      </w:pPr>
      <w:r w:rsidRPr="00D17DE2">
        <w:rPr>
          <w:rFonts w:ascii="Source Sans Pro Light" w:hAnsi="Source Sans Pro Light" w:cstheme="minorHAnsi"/>
          <w:sz w:val="24"/>
          <w:szCs w:val="24"/>
        </w:rPr>
        <w:t>Technical Lead</w:t>
      </w:r>
    </w:p>
    <w:p w14:paraId="7C55F019" w14:textId="1BE23BCD" w:rsidR="00417809" w:rsidRPr="00D17DE2" w:rsidRDefault="00417809" w:rsidP="00D17DE2">
      <w:pPr>
        <w:pStyle w:val="ListParagraph"/>
        <w:numPr>
          <w:ilvl w:val="0"/>
          <w:numId w:val="12"/>
        </w:numPr>
        <w:rPr>
          <w:rFonts w:ascii="Source Sans Pro Light" w:hAnsi="Source Sans Pro Light" w:cstheme="minorHAnsi"/>
          <w:sz w:val="24"/>
          <w:szCs w:val="24"/>
        </w:rPr>
      </w:pPr>
      <w:r w:rsidRPr="00D17DE2">
        <w:rPr>
          <w:rFonts w:ascii="Source Sans Pro Light" w:hAnsi="Source Sans Pro Light" w:cstheme="minorHAnsi"/>
          <w:sz w:val="24"/>
          <w:szCs w:val="24"/>
        </w:rPr>
        <w:lastRenderedPageBreak/>
        <w:t>Mobile App Developer</w:t>
      </w:r>
    </w:p>
    <w:p w14:paraId="5265B567" w14:textId="13C8E04A" w:rsidR="00417809" w:rsidRPr="00D17DE2" w:rsidRDefault="00417809" w:rsidP="00D17DE2">
      <w:pPr>
        <w:pStyle w:val="ListParagraph"/>
        <w:numPr>
          <w:ilvl w:val="0"/>
          <w:numId w:val="12"/>
        </w:numPr>
        <w:rPr>
          <w:rFonts w:ascii="Source Sans Pro Light" w:hAnsi="Source Sans Pro Light" w:cstheme="minorHAnsi"/>
          <w:sz w:val="24"/>
          <w:szCs w:val="24"/>
        </w:rPr>
      </w:pPr>
      <w:r w:rsidRPr="00D17DE2">
        <w:rPr>
          <w:rFonts w:ascii="Source Sans Pro Light" w:hAnsi="Source Sans Pro Light" w:cstheme="minorHAnsi"/>
          <w:sz w:val="24"/>
          <w:szCs w:val="24"/>
        </w:rPr>
        <w:t>API Developer</w:t>
      </w:r>
    </w:p>
    <w:p w14:paraId="23DB3ADB" w14:textId="01360909" w:rsidR="00417809" w:rsidRPr="00D17DE2" w:rsidRDefault="00417809" w:rsidP="00D17DE2">
      <w:pPr>
        <w:pStyle w:val="ListParagraph"/>
        <w:numPr>
          <w:ilvl w:val="0"/>
          <w:numId w:val="12"/>
        </w:numPr>
        <w:rPr>
          <w:rFonts w:ascii="Source Sans Pro Light" w:hAnsi="Source Sans Pro Light" w:cstheme="minorHAnsi"/>
          <w:sz w:val="24"/>
          <w:szCs w:val="24"/>
        </w:rPr>
      </w:pPr>
      <w:r w:rsidRPr="00D17DE2">
        <w:rPr>
          <w:rFonts w:ascii="Source Sans Pro Light" w:hAnsi="Source Sans Pro Light" w:cstheme="minorHAnsi"/>
          <w:sz w:val="24"/>
          <w:szCs w:val="24"/>
        </w:rPr>
        <w:t>UI/UX Designer</w:t>
      </w:r>
    </w:p>
    <w:p w14:paraId="494B9332" w14:textId="77777777" w:rsidR="00213975" w:rsidRPr="00D17DE2" w:rsidRDefault="00213975" w:rsidP="00D17DE2">
      <w:pPr>
        <w:rPr>
          <w:rFonts w:ascii="Source Sans Pro" w:hAnsi="Source Sans Pro"/>
        </w:rPr>
      </w:pPr>
    </w:p>
    <w:p w14:paraId="735AB6D5" w14:textId="77777777" w:rsidR="00213975" w:rsidRPr="00D17DE2" w:rsidRDefault="00213975" w:rsidP="00D17DE2">
      <w:pPr>
        <w:rPr>
          <w:rFonts w:ascii="Source Sans Pro" w:hAnsi="Source Sans Pro"/>
        </w:rPr>
      </w:pPr>
      <w:r w:rsidRPr="00D17DE2">
        <w:rPr>
          <w:rFonts w:ascii="Source Sans Pro" w:hAnsi="Source Sans Pro"/>
        </w:rPr>
        <w:br w:type="page"/>
      </w:r>
    </w:p>
    <w:p w14:paraId="7A250921" w14:textId="77777777" w:rsidR="00213975" w:rsidRPr="00D17DE2" w:rsidRDefault="00213975" w:rsidP="00D17DE2">
      <w:pPr>
        <w:pStyle w:val="Heading2"/>
        <w:rPr>
          <w:rFonts w:ascii="Avenir Book" w:hAnsi="Avenir Book"/>
          <w:color w:val="auto"/>
          <w:sz w:val="24"/>
          <w:szCs w:val="24"/>
        </w:rPr>
      </w:pPr>
      <w:bookmarkStart w:id="20" w:name="_Toc203375371"/>
      <w:bookmarkStart w:id="21" w:name="_Toc204072582"/>
      <w:r w:rsidRPr="00D17DE2">
        <w:rPr>
          <w:rFonts w:ascii="Avenir Book" w:hAnsi="Avenir Book"/>
          <w:color w:val="auto"/>
          <w:sz w:val="24"/>
          <w:szCs w:val="24"/>
        </w:rPr>
        <w:lastRenderedPageBreak/>
        <w:t>Project Features</w:t>
      </w:r>
      <w:bookmarkEnd w:id="20"/>
      <w:bookmarkEnd w:id="21"/>
    </w:p>
    <w:p w14:paraId="79DC2BA6" w14:textId="77777777" w:rsidR="00213975" w:rsidRPr="00D17DE2" w:rsidRDefault="00213975" w:rsidP="00D17DE2">
      <w:pPr>
        <w:rPr>
          <w:rFonts w:ascii="Source Sans Pro" w:hAnsi="Source Sans Pro"/>
        </w:rPr>
      </w:pPr>
    </w:p>
    <w:p w14:paraId="0E837878" w14:textId="77777777" w:rsidR="00213975" w:rsidRDefault="00213975" w:rsidP="00D17DE2">
      <w:r w:rsidRPr="00D17DE2">
        <w:t>Platforms:</w:t>
      </w:r>
    </w:p>
    <w:p w14:paraId="52B2640B" w14:textId="42A1F335" w:rsidR="00186631" w:rsidRPr="00D17DE2" w:rsidRDefault="00186631" w:rsidP="00D17DE2">
      <w:r w:rsidRPr="00CC2EE7">
        <w:t>[[#</w:t>
      </w:r>
      <w:r w:rsidRPr="00B62C22">
        <w:t>app</w:t>
      </w:r>
      <w:r>
        <w:t>l</w:t>
      </w:r>
      <w:r w:rsidRPr="00B62C22">
        <w:t>icationPlatformRequirements</w:t>
      </w:r>
      <w:r w:rsidRPr="00CC2EE7">
        <w:t>]]</w:t>
      </w:r>
    </w:p>
    <w:p w14:paraId="3AF57694" w14:textId="70FDEA8A" w:rsidR="00186631" w:rsidRPr="00723E14" w:rsidRDefault="0048648B" w:rsidP="00723E14">
      <w:pPr>
        <w:pStyle w:val="ListParagraph"/>
        <w:numPr>
          <w:ilvl w:val="0"/>
          <w:numId w:val="3"/>
        </w:numPr>
        <w:spacing w:after="0" w:line="240" w:lineRule="auto"/>
        <w:rPr>
          <w:rFonts w:ascii="Source Sans Pro Light" w:hAnsi="Source Sans Pro Light"/>
          <w:sz w:val="24"/>
          <w:szCs w:val="24"/>
        </w:rPr>
      </w:pPr>
      <w:r w:rsidRPr="00D17DE2">
        <w:rPr>
          <w:rFonts w:ascii="Source Sans Pro Light" w:hAnsi="Source Sans Pro Light"/>
          <w:sz w:val="24"/>
          <w:szCs w:val="24"/>
        </w:rPr>
        <w:t>[</w:t>
      </w:r>
      <w:r w:rsidR="004C696D">
        <w:rPr>
          <w:rFonts w:ascii="Source Sans Pro Light" w:hAnsi="Source Sans Pro Light"/>
          <w:sz w:val="24"/>
          <w:szCs w:val="24"/>
        </w:rPr>
        <w:t>[name]]</w:t>
      </w:r>
    </w:p>
    <w:p w14:paraId="6E25C65F" w14:textId="3A382E76" w:rsidR="00186631" w:rsidRPr="00186631" w:rsidRDefault="00186631" w:rsidP="00186631">
      <w:r w:rsidRPr="00CC2EE7">
        <w:t>[[/</w:t>
      </w:r>
      <w:r w:rsidRPr="00402F79">
        <w:t>app</w:t>
      </w:r>
      <w:r>
        <w:t>l</w:t>
      </w:r>
      <w:r w:rsidRPr="00402F79">
        <w:t>icationPlatformRequirements</w:t>
      </w:r>
      <w:r w:rsidRPr="00CC2EE7">
        <w:t>]]</w:t>
      </w:r>
    </w:p>
    <w:p w14:paraId="24AFFF21" w14:textId="77777777" w:rsidR="00CC2EE7" w:rsidRDefault="00CC2EE7" w:rsidP="00CC2EE7"/>
    <w:p w14:paraId="72400B40" w14:textId="663C4EBE" w:rsidR="00CC2EE7" w:rsidRPr="00CC2EE7" w:rsidRDefault="00CC2EE7" w:rsidP="00CC2EE7">
      <w:r w:rsidRPr="00CC2EE7">
        <w:t>[[#</w:t>
      </w:r>
      <w:r w:rsidR="00B62C22" w:rsidRPr="00B62C22">
        <w:t>app</w:t>
      </w:r>
      <w:r w:rsidR="00C5682E">
        <w:t>l</w:t>
      </w:r>
      <w:r w:rsidR="00B62C22" w:rsidRPr="00B62C22">
        <w:t>icationPlatformRequirements</w:t>
      </w:r>
      <w:r w:rsidRPr="00CC2EE7">
        <w:t>]]</w:t>
      </w:r>
    </w:p>
    <w:p w14:paraId="7E5CA217" w14:textId="77777777" w:rsidR="00213975" w:rsidRPr="00D17DE2" w:rsidRDefault="00213975" w:rsidP="00D17DE2">
      <w:pPr>
        <w:pStyle w:val="ListParagraph"/>
        <w:spacing w:after="0" w:line="240" w:lineRule="auto"/>
        <w:rPr>
          <w:rFonts w:ascii="Source Sans Pro Light" w:hAnsi="Source Sans Pro Light"/>
          <w:sz w:val="24"/>
          <w:szCs w:val="24"/>
        </w:rPr>
      </w:pPr>
    </w:p>
    <w:tbl>
      <w:tblPr>
        <w:tblStyle w:val="ListTable3-Accent6"/>
        <w:tblW w:w="10343" w:type="dxa"/>
        <w:tblBorders>
          <w:top w:val="single" w:sz="4" w:space="0" w:color="47B3AA"/>
          <w:left w:val="single" w:sz="4" w:space="0" w:color="47B3AA"/>
          <w:bottom w:val="single" w:sz="4" w:space="0" w:color="47B3AA"/>
          <w:right w:val="single" w:sz="4" w:space="0" w:color="47B3AA"/>
          <w:insideH w:val="single" w:sz="4" w:space="0" w:color="47B3AA"/>
          <w:insideV w:val="single" w:sz="4" w:space="0" w:color="47B3AA"/>
        </w:tblBorders>
        <w:tblLook w:val="04A0" w:firstRow="1" w:lastRow="0" w:firstColumn="1" w:lastColumn="0" w:noHBand="0" w:noVBand="1"/>
      </w:tblPr>
      <w:tblGrid>
        <w:gridCol w:w="2788"/>
        <w:gridCol w:w="7555"/>
      </w:tblGrid>
      <w:tr w:rsidR="00D17DE2" w:rsidRPr="00D17DE2" w14:paraId="7C2F9E63" w14:textId="77777777" w:rsidTr="00CF7267">
        <w:trPr>
          <w:cnfStyle w:val="100000000000" w:firstRow="1" w:lastRow="0" w:firstColumn="0" w:lastColumn="0" w:oddVBand="0" w:evenVBand="0" w:oddHBand="0" w:evenHBand="0" w:firstRowFirstColumn="0" w:firstRowLastColumn="0" w:lastRowFirstColumn="0" w:lastRowLastColumn="0"/>
          <w:trHeight w:val="186"/>
        </w:trPr>
        <w:tc>
          <w:tcPr>
            <w:cnfStyle w:val="001000000100" w:firstRow="0" w:lastRow="0" w:firstColumn="1" w:lastColumn="0" w:oddVBand="0" w:evenVBand="0" w:oddHBand="0" w:evenHBand="0" w:firstRowFirstColumn="1" w:firstRowLastColumn="0" w:lastRowFirstColumn="0" w:lastRowLastColumn="0"/>
            <w:tcW w:w="2788" w:type="dxa"/>
            <w:shd w:val="clear" w:color="auto" w:fill="48B2AA"/>
            <w:noWrap/>
            <w:hideMark/>
          </w:tcPr>
          <w:p w14:paraId="42C33FF8" w14:textId="77777777" w:rsidR="00213975" w:rsidRPr="00D17DE2" w:rsidRDefault="00213975" w:rsidP="00D17DE2">
            <w:pPr>
              <w:rPr>
                <w:color w:val="auto"/>
              </w:rPr>
            </w:pPr>
            <w:r w:rsidRPr="00D17DE2">
              <w:rPr>
                <w:color w:val="auto"/>
              </w:rPr>
              <w:t>Platform</w:t>
            </w:r>
          </w:p>
        </w:tc>
        <w:tc>
          <w:tcPr>
            <w:tcW w:w="7555" w:type="dxa"/>
            <w:shd w:val="clear" w:color="auto" w:fill="48B2AA"/>
            <w:hideMark/>
          </w:tcPr>
          <w:p w14:paraId="5779F16C" w14:textId="2C14C069" w:rsidR="00213975" w:rsidRPr="00D17DE2" w:rsidRDefault="00DB6884" w:rsidP="00D17DE2">
            <w:pPr>
              <w:cnfStyle w:val="100000000000" w:firstRow="1" w:lastRow="0" w:firstColumn="0" w:lastColumn="0" w:oddVBand="0" w:evenVBand="0" w:oddHBand="0" w:evenHBand="0" w:firstRowFirstColumn="0" w:firstRowLastColumn="0" w:lastRowFirstColumn="0" w:lastRowLastColumn="0"/>
              <w:rPr>
                <w:color w:val="auto"/>
              </w:rPr>
            </w:pPr>
            <w:r w:rsidRPr="00D17DE2">
              <w:rPr>
                <w:color w:val="auto"/>
              </w:rPr>
              <w:t>Featu</w:t>
            </w:r>
            <w:r w:rsidR="0048648B" w:rsidRPr="00D17DE2">
              <w:rPr>
                <w:color w:val="auto"/>
              </w:rPr>
              <w:t>res</w:t>
            </w:r>
          </w:p>
        </w:tc>
      </w:tr>
      <w:tr w:rsidR="00185FA7" w:rsidRPr="00D17DE2" w14:paraId="741CA859" w14:textId="77777777" w:rsidTr="00CF7267">
        <w:trPr>
          <w:cnfStyle w:val="000000100000" w:firstRow="0" w:lastRow="0" w:firstColumn="0" w:lastColumn="0" w:oddVBand="0" w:evenVBand="0" w:oddHBand="1" w:evenHBand="0" w:firstRowFirstColumn="0" w:firstRowLastColumn="0" w:lastRowFirstColumn="0" w:lastRowLastColumn="0"/>
          <w:trHeight w:val="962"/>
        </w:trPr>
        <w:tc>
          <w:tcPr>
            <w:cnfStyle w:val="001000000000" w:firstRow="0" w:lastRow="0" w:firstColumn="1" w:lastColumn="0" w:oddVBand="0" w:evenVBand="0" w:oddHBand="0" w:evenHBand="0" w:firstRowFirstColumn="0" w:firstRowLastColumn="0" w:lastRowFirstColumn="0" w:lastRowLastColumn="0"/>
            <w:tcW w:w="2788" w:type="dxa"/>
            <w:noWrap/>
            <w:vAlign w:val="center"/>
            <w:hideMark/>
          </w:tcPr>
          <w:p w14:paraId="49DC3A38" w14:textId="14AE42F0" w:rsidR="00185FA7" w:rsidRPr="00D17DE2" w:rsidRDefault="00185FA7" w:rsidP="00D17DE2">
            <w:pPr>
              <w:jc w:val="center"/>
            </w:pPr>
            <w:r w:rsidRPr="00D17DE2">
              <w:t>[</w:t>
            </w:r>
            <w:r>
              <w:t>[name]</w:t>
            </w:r>
            <w:r w:rsidRPr="00D17DE2">
              <w:t>]</w:t>
            </w:r>
          </w:p>
        </w:tc>
        <w:tc>
          <w:tcPr>
            <w:tcW w:w="7555" w:type="dxa"/>
          </w:tcPr>
          <w:p w14:paraId="388F3762" w14:textId="77777777" w:rsidR="008C613A" w:rsidRDefault="00185FA7" w:rsidP="00383426">
            <w:pPr>
              <w:cnfStyle w:val="000000100000" w:firstRow="0" w:lastRow="0" w:firstColumn="0" w:lastColumn="0" w:oddVBand="0" w:evenVBand="0" w:oddHBand="1" w:evenHBand="0" w:firstRowFirstColumn="0" w:firstRowLastColumn="0" w:lastRowFirstColumn="0" w:lastRowLastColumn="0"/>
            </w:pPr>
            <w:r w:rsidRPr="00CC2EE7">
              <w:t xml:space="preserve">[[#features]] </w:t>
            </w:r>
            <w:r w:rsidR="001A62DC" w:rsidRPr="00873AF3">
              <w:t xml:space="preserve">[[feature_index]]. </w:t>
            </w:r>
            <w:r w:rsidR="00F753C6" w:rsidRPr="00873AF3">
              <w:t>[[</w:t>
            </w:r>
            <w:r w:rsidR="002E432E" w:rsidRPr="00873AF3">
              <w:t>feature_name</w:t>
            </w:r>
            <w:r w:rsidR="00F753C6" w:rsidRPr="00873AF3">
              <w:t>]]</w:t>
            </w:r>
          </w:p>
          <w:p w14:paraId="20B252BC" w14:textId="312376BE" w:rsidR="00185FA7" w:rsidRPr="00D17DE2" w:rsidRDefault="00185FA7" w:rsidP="00383426">
            <w:pPr>
              <w:cnfStyle w:val="000000100000" w:firstRow="0" w:lastRow="0" w:firstColumn="0" w:lastColumn="0" w:oddVBand="0" w:evenVBand="0" w:oddHBand="1" w:evenHBand="0" w:firstRowFirstColumn="0" w:firstRowLastColumn="0" w:lastRowFirstColumn="0" w:lastRowLastColumn="0"/>
            </w:pPr>
            <w:r w:rsidRPr="00CC2EE7">
              <w:t>[[/features]]</w:t>
            </w:r>
          </w:p>
        </w:tc>
      </w:tr>
    </w:tbl>
    <w:p w14:paraId="357C9F6C" w14:textId="266AB206" w:rsidR="00D37CD9" w:rsidRPr="00CC2EE7" w:rsidRDefault="00D37CD9" w:rsidP="00D37CD9">
      <w:r w:rsidRPr="00CC2EE7">
        <w:br/>
        <w:t>[[/</w:t>
      </w:r>
      <w:r w:rsidR="00402F79" w:rsidRPr="00402F79">
        <w:t>app</w:t>
      </w:r>
      <w:r w:rsidR="00C5682E">
        <w:t>l</w:t>
      </w:r>
      <w:r w:rsidR="00402F79" w:rsidRPr="00402F79">
        <w:t>icationPlatformRequirements</w:t>
      </w:r>
      <w:r w:rsidRPr="00CC2EE7">
        <w:t>]]</w:t>
      </w:r>
    </w:p>
    <w:p w14:paraId="6535770E" w14:textId="77777777" w:rsidR="00213975" w:rsidRPr="00D17DE2" w:rsidRDefault="00213975" w:rsidP="00D17DE2">
      <w:pPr>
        <w:rPr>
          <w:rFonts w:ascii="Source Sans Pro" w:hAnsi="Source Sans Pro"/>
        </w:rPr>
      </w:pPr>
    </w:p>
    <w:p w14:paraId="29DF3217" w14:textId="77777777" w:rsidR="00213975" w:rsidRPr="00D17DE2" w:rsidRDefault="00213975" w:rsidP="00D17DE2">
      <w:pPr>
        <w:rPr>
          <w:lang w:eastAsia="en-GB"/>
        </w:rPr>
      </w:pPr>
    </w:p>
    <w:bookmarkEnd w:id="6"/>
    <w:p w14:paraId="4B4129CA" w14:textId="70BB5D9E" w:rsidR="001B3F87" w:rsidRPr="00D17DE2" w:rsidRDefault="001B3F87" w:rsidP="00D17DE2">
      <w:pPr>
        <w:rPr>
          <w:rFonts w:ascii="Source Sans Pro" w:hAnsi="Source Sans Pro" w:cstheme="minorHAnsi"/>
          <w:lang w:val="en-US" w:eastAsia="ja-JP"/>
        </w:rPr>
      </w:pPr>
      <w:r w:rsidRPr="00D17DE2">
        <w:rPr>
          <w:rFonts w:ascii="Source Sans Pro" w:hAnsi="Source Sans Pro" w:cstheme="minorHAnsi"/>
          <w:lang w:val="en-US" w:eastAsia="ja-JP"/>
        </w:rPr>
        <w:br w:type="page"/>
      </w:r>
    </w:p>
    <w:p w14:paraId="25A01104" w14:textId="77777777" w:rsidR="009D4A4F" w:rsidRPr="00D17DE2" w:rsidRDefault="009D4A4F" w:rsidP="00D17DE2">
      <w:pPr>
        <w:pStyle w:val="Heading1"/>
        <w:jc w:val="center"/>
        <w:rPr>
          <w:rFonts w:ascii="Avenir Book" w:hAnsi="Avenir Book"/>
          <w:bCs/>
          <w:color w:val="auto"/>
        </w:rPr>
      </w:pPr>
    </w:p>
    <w:p w14:paraId="7DEF3D3A" w14:textId="3804205F" w:rsidR="00BA2E3E" w:rsidRDefault="00306DCD" w:rsidP="00D17DE2">
      <w:pPr>
        <w:pStyle w:val="Heading1"/>
        <w:jc w:val="center"/>
        <w:rPr>
          <w:rFonts w:ascii="Avenir Book" w:hAnsi="Avenir Book"/>
          <w:bCs/>
          <w:color w:val="auto"/>
        </w:rPr>
      </w:pPr>
      <w:bookmarkStart w:id="22" w:name="_Toc204072583"/>
      <w:r w:rsidRPr="00D17DE2">
        <w:rPr>
          <w:rFonts w:ascii="Avenir Book" w:hAnsi="Avenir Book"/>
          <w:bCs/>
          <w:color w:val="auto"/>
        </w:rPr>
        <w:t>Requirements</w:t>
      </w:r>
      <w:bookmarkEnd w:id="22"/>
    </w:p>
    <w:p w14:paraId="1201A5DC" w14:textId="77777777" w:rsidR="00DA4F35" w:rsidRPr="006908C3" w:rsidRDefault="00DA4F35" w:rsidP="00DA4F35"/>
    <w:p w14:paraId="32AC6B2B" w14:textId="6A9A4B7D" w:rsidR="002339CB" w:rsidRPr="006908C3" w:rsidRDefault="0089766B" w:rsidP="0089766B">
      <w:r w:rsidRPr="006908C3">
        <w:t>[[#applicationPlatformRequirements]]</w:t>
      </w:r>
    </w:p>
    <w:p w14:paraId="113D40F7" w14:textId="75F20C8F" w:rsidR="009A5FBD" w:rsidRPr="006908C3" w:rsidRDefault="009A5FBD" w:rsidP="0089766B">
      <w:r w:rsidRPr="006908C3">
        <w:rPr>
          <w:b/>
          <w:bCs/>
          <w:color w:val="48B2AA"/>
        </w:rPr>
        <w:t>[[application_platform_index]].[[name]]</w:t>
      </w:r>
    </w:p>
    <w:p w14:paraId="40B2BAF0" w14:textId="69D8899D" w:rsidR="00860C52" w:rsidRPr="006908C3" w:rsidRDefault="00614B9D" w:rsidP="009A5FBD">
      <w:pPr>
        <w:pStyle w:val="Heading2"/>
        <w:rPr>
          <w:rFonts w:ascii="Source Sans Pro Light" w:hAnsi="Source Sans Pro Light"/>
          <w:color w:val="auto"/>
          <w:sz w:val="24"/>
          <w:szCs w:val="24"/>
        </w:rPr>
      </w:pPr>
      <w:r w:rsidRPr="006908C3">
        <w:rPr>
          <w:rFonts w:ascii="Source Sans Pro Light" w:hAnsi="Source Sans Pro Light"/>
          <w:color w:val="auto"/>
          <w:sz w:val="24"/>
          <w:szCs w:val="24"/>
        </w:rPr>
        <w:t>[[</w:t>
      </w:r>
      <w:r w:rsidR="00BF5AE5" w:rsidRPr="006908C3">
        <w:rPr>
          <w:rFonts w:ascii="Source Sans Pro Light" w:hAnsi="Source Sans Pro Light"/>
          <w:color w:val="auto"/>
          <w:sz w:val="24"/>
          <w:szCs w:val="24"/>
        </w:rPr>
        <w:t>#features</w:t>
      </w:r>
      <w:r w:rsidRPr="006908C3">
        <w:rPr>
          <w:rFonts w:ascii="Source Sans Pro Light" w:hAnsi="Source Sans Pro Light"/>
          <w:color w:val="auto"/>
          <w:sz w:val="24"/>
          <w:szCs w:val="24"/>
        </w:rPr>
        <w:t>]]</w:t>
      </w:r>
    </w:p>
    <w:tbl>
      <w:tblPr>
        <w:tblStyle w:val="PlainTable2"/>
        <w:tblW w:w="0" w:type="auto"/>
        <w:tblLook w:val="04A0" w:firstRow="1" w:lastRow="0" w:firstColumn="1" w:lastColumn="0" w:noHBand="0" w:noVBand="1"/>
      </w:tblPr>
      <w:tblGrid>
        <w:gridCol w:w="4897"/>
        <w:gridCol w:w="4463"/>
      </w:tblGrid>
      <w:tr w:rsidR="00D17DE2" w:rsidRPr="006908C3" w14:paraId="136F7303" w14:textId="77777777" w:rsidTr="00B05F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7F7F7F" w:themeColor="text1" w:themeTint="80"/>
              <w:bottom w:val="single" w:sz="4" w:space="0" w:color="auto"/>
              <w:right w:val="single" w:sz="4" w:space="0" w:color="auto"/>
            </w:tcBorders>
          </w:tcPr>
          <w:p w14:paraId="0D6E753D" w14:textId="77777777" w:rsidR="001B53D3" w:rsidRPr="006908C3" w:rsidRDefault="001B53D3" w:rsidP="00D17DE2">
            <w:pPr>
              <w:rPr>
                <w:rFonts w:ascii="Source Sans Pro Light" w:hAnsi="Source Sans Pro Light" w:cstheme="minorHAnsi"/>
                <w:sz w:val="24"/>
                <w:szCs w:val="24"/>
              </w:rPr>
            </w:pPr>
            <w:r w:rsidRPr="006908C3">
              <w:rPr>
                <w:rFonts w:ascii="Source Sans Pro Light" w:hAnsi="Source Sans Pro Light" w:cstheme="minorHAnsi"/>
                <w:sz w:val="24"/>
                <w:szCs w:val="24"/>
              </w:rPr>
              <w:t>Description</w:t>
            </w:r>
          </w:p>
        </w:tc>
        <w:tc>
          <w:tcPr>
            <w:tcW w:w="6099" w:type="dxa"/>
            <w:tcBorders>
              <w:top w:val="single" w:sz="4" w:space="0" w:color="7F7F7F" w:themeColor="text1" w:themeTint="80"/>
              <w:left w:val="single" w:sz="4" w:space="0" w:color="auto"/>
              <w:bottom w:val="single" w:sz="4" w:space="0" w:color="auto"/>
            </w:tcBorders>
          </w:tcPr>
          <w:p w14:paraId="61945AE2" w14:textId="6646E87D" w:rsidR="001B53D3" w:rsidRPr="006908C3" w:rsidRDefault="003834B0" w:rsidP="00D17DE2">
            <w:pPr>
              <w:cnfStyle w:val="100000000000" w:firstRow="1" w:lastRow="0" w:firstColumn="0" w:lastColumn="0" w:oddVBand="0" w:evenVBand="0" w:oddHBand="0" w:evenHBand="0" w:firstRowFirstColumn="0" w:firstRowLastColumn="0" w:lastRowFirstColumn="0" w:lastRowLastColumn="0"/>
              <w:rPr>
                <w:rFonts w:ascii="Source Sans Pro Light" w:hAnsi="Source Sans Pro Light"/>
                <w:b w:val="0"/>
                <w:bCs w:val="0"/>
                <w:sz w:val="24"/>
                <w:szCs w:val="24"/>
              </w:rPr>
            </w:pPr>
            <w:r w:rsidRPr="006908C3">
              <w:rPr>
                <w:rFonts w:ascii="Source Sans Pro Light" w:hAnsi="Source Sans Pro Light"/>
                <w:b w:val="0"/>
                <w:bCs w:val="0"/>
                <w:sz w:val="24"/>
                <w:szCs w:val="24"/>
              </w:rPr>
              <w:t>[[description]]</w:t>
            </w:r>
          </w:p>
        </w:tc>
      </w:tr>
      <w:tr w:rsidR="00D17DE2" w:rsidRPr="006908C3" w14:paraId="6ED37DD7" w14:textId="77777777" w:rsidTr="00B05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auto"/>
              <w:bottom w:val="single" w:sz="4" w:space="0" w:color="auto"/>
              <w:right w:val="single" w:sz="4" w:space="0" w:color="auto"/>
            </w:tcBorders>
          </w:tcPr>
          <w:p w14:paraId="359BE493" w14:textId="77777777" w:rsidR="001B53D3" w:rsidRPr="006908C3" w:rsidRDefault="001B53D3" w:rsidP="00D17DE2">
            <w:pPr>
              <w:rPr>
                <w:rFonts w:ascii="Source Sans Pro Light" w:hAnsi="Source Sans Pro Light" w:cstheme="minorHAnsi"/>
                <w:sz w:val="24"/>
                <w:szCs w:val="24"/>
              </w:rPr>
            </w:pPr>
            <w:r w:rsidRPr="006908C3">
              <w:rPr>
                <w:rFonts w:ascii="Source Sans Pro Light" w:hAnsi="Source Sans Pro Light" w:cstheme="minorHAnsi"/>
                <w:sz w:val="24"/>
                <w:szCs w:val="24"/>
              </w:rPr>
              <w:t>Objective</w:t>
            </w:r>
          </w:p>
        </w:tc>
        <w:tc>
          <w:tcPr>
            <w:tcW w:w="6099" w:type="dxa"/>
            <w:tcBorders>
              <w:top w:val="single" w:sz="4" w:space="0" w:color="auto"/>
              <w:left w:val="single" w:sz="4" w:space="0" w:color="auto"/>
              <w:bottom w:val="single" w:sz="4" w:space="0" w:color="auto"/>
            </w:tcBorders>
          </w:tcPr>
          <w:p w14:paraId="389CB4DE" w14:textId="1A0E1996" w:rsidR="001B53D3" w:rsidRPr="006908C3" w:rsidRDefault="003834B0" w:rsidP="00D17DE2">
            <w:pPr>
              <w:cnfStyle w:val="000000100000" w:firstRow="0" w:lastRow="0" w:firstColumn="0" w:lastColumn="0" w:oddVBand="0" w:evenVBand="0" w:oddHBand="1" w:evenHBand="0" w:firstRowFirstColumn="0" w:firstRowLastColumn="0" w:lastRowFirstColumn="0" w:lastRowLastColumn="0"/>
              <w:rPr>
                <w:rFonts w:ascii="Source Sans Pro Light" w:hAnsi="Source Sans Pro Light" w:cstheme="minorHAnsi"/>
                <w:sz w:val="24"/>
                <w:szCs w:val="24"/>
                <w:lang w:val="en-US" w:eastAsia="ja-JP"/>
              </w:rPr>
            </w:pPr>
            <w:r w:rsidRPr="006908C3">
              <w:rPr>
                <w:rFonts w:ascii="Source Sans Pro Light" w:hAnsi="Source Sans Pro Light" w:cstheme="minorHAnsi"/>
                <w:sz w:val="24"/>
                <w:szCs w:val="24"/>
                <w:lang w:val="en-US" w:eastAsia="ja-JP"/>
              </w:rPr>
              <w:t>[[</w:t>
            </w:r>
            <w:r w:rsidR="00054F3B" w:rsidRPr="006908C3">
              <w:rPr>
                <w:rFonts w:ascii="Source Sans Pro Light" w:hAnsi="Source Sans Pro Light" w:cstheme="minorHAnsi"/>
                <w:sz w:val="24"/>
                <w:szCs w:val="24"/>
                <w:lang w:val="en-US" w:eastAsia="ja-JP"/>
              </w:rPr>
              <w:t>feature_obj</w:t>
            </w:r>
            <w:r w:rsidRPr="006908C3">
              <w:rPr>
                <w:rFonts w:ascii="Source Sans Pro Light" w:hAnsi="Source Sans Pro Light" w:cstheme="minorHAnsi"/>
                <w:sz w:val="24"/>
                <w:szCs w:val="24"/>
                <w:lang w:val="en-US" w:eastAsia="ja-JP"/>
              </w:rPr>
              <w:t>]]</w:t>
            </w:r>
          </w:p>
        </w:tc>
      </w:tr>
      <w:tr w:rsidR="00D17DE2" w:rsidRPr="006908C3" w14:paraId="1871A4CD" w14:textId="77777777" w:rsidTr="00B05F6A">
        <w:trPr>
          <w:trHeight w:val="380"/>
        </w:trPr>
        <w:tc>
          <w:tcPr>
            <w:cnfStyle w:val="001000000000" w:firstRow="0" w:lastRow="0" w:firstColumn="1" w:lastColumn="0" w:oddVBand="0" w:evenVBand="0" w:oddHBand="0" w:evenHBand="0" w:firstRowFirstColumn="0" w:firstRowLastColumn="0" w:lastRowFirstColumn="0" w:lastRowLastColumn="0"/>
            <w:tcW w:w="9360" w:type="dxa"/>
            <w:gridSpan w:val="2"/>
            <w:tcBorders>
              <w:top w:val="single" w:sz="4" w:space="0" w:color="auto"/>
              <w:bottom w:val="single" w:sz="4" w:space="0" w:color="auto"/>
            </w:tcBorders>
          </w:tcPr>
          <w:p w14:paraId="428F8F1A" w14:textId="77777777" w:rsidR="001B53D3" w:rsidRPr="006908C3" w:rsidRDefault="001B53D3" w:rsidP="00D17DE2">
            <w:pPr>
              <w:rPr>
                <w:rFonts w:ascii="Source Sans Pro Light" w:hAnsi="Source Sans Pro Light" w:cstheme="minorHAnsi"/>
                <w:sz w:val="24"/>
                <w:szCs w:val="24"/>
                <w:lang w:val="en-US" w:eastAsia="ja-JP"/>
              </w:rPr>
            </w:pPr>
          </w:p>
        </w:tc>
      </w:tr>
      <w:tr w:rsidR="00D17DE2" w:rsidRPr="006908C3" w14:paraId="30315A87" w14:textId="77777777" w:rsidTr="00B05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auto"/>
              <w:bottom w:val="single" w:sz="4" w:space="0" w:color="auto"/>
              <w:right w:val="single" w:sz="4" w:space="0" w:color="auto"/>
            </w:tcBorders>
          </w:tcPr>
          <w:p w14:paraId="5ACC0378" w14:textId="62380A13" w:rsidR="001B53D3" w:rsidRPr="006908C3" w:rsidRDefault="0003617C" w:rsidP="00D17DE2">
            <w:pPr>
              <w:rPr>
                <w:rFonts w:ascii="Source Sans Pro Light" w:hAnsi="Source Sans Pro Light" w:cstheme="minorHAnsi"/>
                <w:sz w:val="24"/>
                <w:szCs w:val="24"/>
              </w:rPr>
            </w:pPr>
            <w:r w:rsidRPr="006908C3">
              <w:rPr>
                <w:rFonts w:ascii="Source Sans Pro Light" w:hAnsi="Source Sans Pro Light" w:cstheme="minorHAnsi"/>
                <w:sz w:val="24"/>
                <w:szCs w:val="24"/>
              </w:rPr>
              <w:t>[[application_platform_index]]</w:t>
            </w:r>
            <w:r w:rsidR="001B53D3" w:rsidRPr="006908C3">
              <w:rPr>
                <w:rFonts w:ascii="Source Sans Pro Light" w:hAnsi="Source Sans Pro Light" w:cstheme="minorHAnsi"/>
                <w:sz w:val="24"/>
                <w:szCs w:val="24"/>
              </w:rPr>
              <w:t>.</w:t>
            </w:r>
            <w:r w:rsidRPr="006908C3">
              <w:rPr>
                <w:rFonts w:ascii="Source Sans Pro Light" w:hAnsi="Source Sans Pro Light" w:cstheme="minorHAnsi"/>
                <w:sz w:val="24"/>
                <w:szCs w:val="24"/>
              </w:rPr>
              <w:t>[[feature_index]]</w:t>
            </w:r>
            <w:r w:rsidR="001B53D3" w:rsidRPr="006908C3">
              <w:rPr>
                <w:rFonts w:ascii="Source Sans Pro Light" w:hAnsi="Source Sans Pro Light" w:cstheme="minorHAnsi"/>
                <w:sz w:val="24"/>
                <w:szCs w:val="24"/>
              </w:rPr>
              <w:t>. Requirements</w:t>
            </w:r>
          </w:p>
        </w:tc>
        <w:tc>
          <w:tcPr>
            <w:tcW w:w="6099" w:type="dxa"/>
            <w:tcBorders>
              <w:top w:val="single" w:sz="4" w:space="0" w:color="auto"/>
              <w:left w:val="single" w:sz="4" w:space="0" w:color="auto"/>
              <w:bottom w:val="single" w:sz="4" w:space="0" w:color="auto"/>
            </w:tcBorders>
          </w:tcPr>
          <w:p w14:paraId="5FADF8DF" w14:textId="4E289706" w:rsidR="001B53D3" w:rsidRPr="006908C3" w:rsidRDefault="003834B0" w:rsidP="00D17DE2">
            <w:pPr>
              <w:spacing w:line="259" w:lineRule="auto"/>
              <w:cnfStyle w:val="000000100000" w:firstRow="0" w:lastRow="0" w:firstColumn="0" w:lastColumn="0" w:oddVBand="0" w:evenVBand="0" w:oddHBand="1" w:evenHBand="0" w:firstRowFirstColumn="0" w:firstRowLastColumn="0" w:lastRowFirstColumn="0" w:lastRowLastColumn="0"/>
              <w:rPr>
                <w:rFonts w:ascii="Source Sans Pro Light" w:hAnsi="Source Sans Pro Light"/>
                <w:sz w:val="24"/>
                <w:szCs w:val="24"/>
              </w:rPr>
            </w:pPr>
            <w:r w:rsidRPr="006908C3">
              <w:rPr>
                <w:rFonts w:ascii="Source Sans Pro Light" w:hAnsi="Source Sans Pro Light"/>
                <w:sz w:val="24"/>
                <w:szCs w:val="24"/>
              </w:rPr>
              <w:t>[[</w:t>
            </w:r>
            <w:r w:rsidR="00CD255E" w:rsidRPr="006908C3">
              <w:rPr>
                <w:rFonts w:ascii="Source Sans Pro Light" w:hAnsi="Source Sans Pro Light"/>
                <w:sz w:val="24"/>
                <w:szCs w:val="24"/>
              </w:rPr>
              <w:t>feature_name</w:t>
            </w:r>
            <w:r w:rsidRPr="006908C3">
              <w:rPr>
                <w:rFonts w:ascii="Source Sans Pro Light" w:hAnsi="Source Sans Pro Light"/>
                <w:sz w:val="24"/>
                <w:szCs w:val="24"/>
              </w:rPr>
              <w:t>]]</w:t>
            </w:r>
            <w:r w:rsidR="003E4A8E" w:rsidRPr="006908C3">
              <w:rPr>
                <w:rFonts w:ascii="Source Sans Pro Light" w:hAnsi="Source Sans Pro Light"/>
                <w:sz w:val="24"/>
                <w:szCs w:val="24"/>
              </w:rPr>
              <w:t xml:space="preserve"> feature</w:t>
            </w:r>
          </w:p>
        </w:tc>
      </w:tr>
      <w:tr w:rsidR="00D17DE2" w:rsidRPr="006908C3" w14:paraId="106D953B" w14:textId="77777777" w:rsidTr="00B05F6A">
        <w:tc>
          <w:tcPr>
            <w:cnfStyle w:val="001000000000" w:firstRow="0" w:lastRow="0" w:firstColumn="1" w:lastColumn="0" w:oddVBand="0" w:evenVBand="0" w:oddHBand="0" w:evenHBand="0" w:firstRowFirstColumn="0" w:firstRowLastColumn="0" w:lastRowFirstColumn="0" w:lastRowLastColumn="0"/>
            <w:tcW w:w="3261" w:type="dxa"/>
            <w:tcBorders>
              <w:top w:val="single" w:sz="4" w:space="0" w:color="auto"/>
              <w:bottom w:val="single" w:sz="4" w:space="0" w:color="auto"/>
              <w:right w:val="single" w:sz="4" w:space="0" w:color="auto"/>
            </w:tcBorders>
          </w:tcPr>
          <w:p w14:paraId="706ACCE0" w14:textId="77777777" w:rsidR="001B53D3" w:rsidRPr="006908C3" w:rsidRDefault="001B53D3" w:rsidP="00D17DE2">
            <w:pPr>
              <w:rPr>
                <w:rFonts w:ascii="Source Sans Pro Light" w:hAnsi="Source Sans Pro Light" w:cstheme="minorHAnsi"/>
                <w:sz w:val="24"/>
                <w:szCs w:val="24"/>
              </w:rPr>
            </w:pPr>
            <w:r w:rsidRPr="006908C3">
              <w:rPr>
                <w:rFonts w:ascii="Source Sans Pro Light" w:hAnsi="Source Sans Pro Light" w:cstheme="minorHAnsi"/>
                <w:sz w:val="24"/>
                <w:szCs w:val="24"/>
              </w:rPr>
              <w:t>Acceptance Criteria</w:t>
            </w:r>
          </w:p>
        </w:tc>
        <w:tc>
          <w:tcPr>
            <w:tcW w:w="6099" w:type="dxa"/>
            <w:tcBorders>
              <w:top w:val="single" w:sz="4" w:space="0" w:color="auto"/>
              <w:left w:val="single" w:sz="4" w:space="0" w:color="auto"/>
              <w:bottom w:val="single" w:sz="4" w:space="0" w:color="auto"/>
            </w:tcBorders>
          </w:tcPr>
          <w:p w14:paraId="49E239EB" w14:textId="77777777" w:rsidR="00336CE0" w:rsidRPr="006908C3" w:rsidRDefault="00CD255E" w:rsidP="00336CE0">
            <w:pPr>
              <w:cnfStyle w:val="000000000000" w:firstRow="0" w:lastRow="0" w:firstColumn="0" w:lastColumn="0" w:oddVBand="0" w:evenVBand="0" w:oddHBand="0" w:evenHBand="0" w:firstRowFirstColumn="0" w:firstRowLastColumn="0" w:lastRowFirstColumn="0" w:lastRowLastColumn="0"/>
              <w:rPr>
                <w:rFonts w:ascii="Source Sans Pro Light" w:hAnsi="Source Sans Pro Light"/>
                <w:sz w:val="24"/>
                <w:szCs w:val="24"/>
              </w:rPr>
            </w:pPr>
            <w:r w:rsidRPr="006908C3">
              <w:rPr>
                <w:rFonts w:ascii="Source Sans Pro Light" w:hAnsi="Source Sans Pro Light"/>
                <w:sz w:val="24"/>
                <w:szCs w:val="24"/>
              </w:rPr>
              <w:t>[[#acceptance_criteria]]</w:t>
            </w:r>
          </w:p>
          <w:p w14:paraId="61329235" w14:textId="22A6DD75" w:rsidR="0085575E" w:rsidRPr="006908C3" w:rsidRDefault="0003617C" w:rsidP="00446BBB">
            <w:pPr>
              <w:ind w:left="397" w:hanging="397"/>
              <w:cnfStyle w:val="000000000000" w:firstRow="0" w:lastRow="0" w:firstColumn="0" w:lastColumn="0" w:oddVBand="0" w:evenVBand="0" w:oddHBand="0" w:evenHBand="0" w:firstRowFirstColumn="0" w:firstRowLastColumn="0" w:lastRowFirstColumn="0" w:lastRowLastColumn="0"/>
              <w:rPr>
                <w:rFonts w:ascii="Source Sans Pro Light" w:hAnsi="Source Sans Pro Light"/>
                <w:sz w:val="24"/>
                <w:szCs w:val="24"/>
              </w:rPr>
            </w:pPr>
            <w:r w:rsidRPr="006908C3">
              <w:rPr>
                <w:rFonts w:ascii="Source Sans Pro Light" w:hAnsi="Source Sans Pro Light"/>
                <w:b/>
                <w:bCs/>
                <w:sz w:val="24"/>
                <w:szCs w:val="24"/>
              </w:rPr>
              <w:t>[[</w:t>
            </w:r>
            <w:r w:rsidR="00E36549" w:rsidRPr="006908C3">
              <w:rPr>
                <w:rFonts w:ascii="Source Sans Pro Light" w:hAnsi="Source Sans Pro Light"/>
                <w:b/>
                <w:bCs/>
                <w:sz w:val="24"/>
                <w:szCs w:val="24"/>
              </w:rPr>
              <w:t>list</w:t>
            </w:r>
            <w:r w:rsidRPr="006908C3">
              <w:rPr>
                <w:rFonts w:ascii="Source Sans Pro Light" w:hAnsi="Source Sans Pro Light"/>
                <w:b/>
                <w:bCs/>
                <w:sz w:val="24"/>
                <w:szCs w:val="24"/>
              </w:rPr>
              <w:t>_index]].</w:t>
            </w:r>
            <w:r w:rsidR="00E36076" w:rsidRPr="006908C3">
              <w:rPr>
                <w:rFonts w:ascii="Source Sans Pro Light" w:hAnsi="Source Sans Pro Light"/>
                <w:b/>
                <w:bCs/>
                <w:sz w:val="24"/>
                <w:szCs w:val="24"/>
              </w:rPr>
              <w:t xml:space="preserve"> </w:t>
            </w:r>
            <w:r w:rsidR="00344D1C" w:rsidRPr="006908C3">
              <w:rPr>
                <w:rFonts w:ascii="Source Sans Pro Light" w:hAnsi="Source Sans Pro Light"/>
                <w:b/>
                <w:bCs/>
                <w:sz w:val="24"/>
                <w:szCs w:val="24"/>
              </w:rPr>
              <w:t xml:space="preserve">   </w:t>
            </w:r>
            <w:r w:rsidR="00CD255E" w:rsidRPr="006908C3">
              <w:rPr>
                <w:rFonts w:ascii="Source Sans Pro Light" w:hAnsi="Source Sans Pro Light"/>
                <w:sz w:val="24"/>
                <w:szCs w:val="24"/>
              </w:rPr>
              <w:t>[[</w:t>
            </w:r>
            <w:r w:rsidR="001B413C" w:rsidRPr="006908C3">
              <w:rPr>
                <w:rFonts w:ascii="Source Sans Pro Light" w:hAnsi="Source Sans Pro Light"/>
                <w:sz w:val="24"/>
                <w:szCs w:val="24"/>
              </w:rPr>
              <w:t>detail</w:t>
            </w:r>
            <w:r w:rsidR="00CD255E" w:rsidRPr="006908C3">
              <w:rPr>
                <w:rFonts w:ascii="Source Sans Pro Light" w:hAnsi="Source Sans Pro Light"/>
                <w:sz w:val="24"/>
                <w:szCs w:val="24"/>
              </w:rPr>
              <w:t>]]</w:t>
            </w:r>
          </w:p>
          <w:p w14:paraId="3DF992D9" w14:textId="77777777" w:rsidR="00743866" w:rsidRPr="006908C3" w:rsidRDefault="00743866" w:rsidP="00446BBB">
            <w:pPr>
              <w:ind w:left="397" w:hanging="397"/>
              <w:cnfStyle w:val="000000000000" w:firstRow="0" w:lastRow="0" w:firstColumn="0" w:lastColumn="0" w:oddVBand="0" w:evenVBand="0" w:oddHBand="0" w:evenHBand="0" w:firstRowFirstColumn="0" w:firstRowLastColumn="0" w:lastRowFirstColumn="0" w:lastRowLastColumn="0"/>
              <w:rPr>
                <w:rFonts w:ascii="Source Sans Pro Light" w:hAnsi="Source Sans Pro Light"/>
                <w:sz w:val="24"/>
                <w:szCs w:val="24"/>
              </w:rPr>
            </w:pPr>
          </w:p>
          <w:p w14:paraId="4995BC82" w14:textId="56ED1A73" w:rsidR="00861B9E" w:rsidRPr="006908C3" w:rsidRDefault="00CD255E" w:rsidP="00CD255E">
            <w:pPr>
              <w:cnfStyle w:val="000000000000" w:firstRow="0" w:lastRow="0" w:firstColumn="0" w:lastColumn="0" w:oddVBand="0" w:evenVBand="0" w:oddHBand="0" w:evenHBand="0" w:firstRowFirstColumn="0" w:firstRowLastColumn="0" w:lastRowFirstColumn="0" w:lastRowLastColumn="0"/>
              <w:rPr>
                <w:rFonts w:ascii="Source Sans Pro Light" w:hAnsi="Source Sans Pro Light"/>
                <w:sz w:val="24"/>
                <w:szCs w:val="24"/>
              </w:rPr>
            </w:pPr>
            <w:r w:rsidRPr="006908C3">
              <w:rPr>
                <w:rFonts w:ascii="Source Sans Pro Light" w:hAnsi="Source Sans Pro Light"/>
                <w:sz w:val="24"/>
                <w:szCs w:val="24"/>
              </w:rPr>
              <w:t>[[/acceptance_criteria]]</w:t>
            </w:r>
          </w:p>
        </w:tc>
      </w:tr>
    </w:tbl>
    <w:p w14:paraId="799BABD2" w14:textId="1BD7F613" w:rsidR="00BF5AE5" w:rsidRPr="006908C3" w:rsidRDefault="00BF5AE5" w:rsidP="00BF5AE5">
      <w:pPr>
        <w:pStyle w:val="Heading2"/>
        <w:rPr>
          <w:rFonts w:ascii="Source Sans Pro Light" w:hAnsi="Source Sans Pro Light"/>
          <w:color w:val="auto"/>
          <w:sz w:val="24"/>
          <w:szCs w:val="24"/>
        </w:rPr>
      </w:pPr>
      <w:r w:rsidRPr="006908C3">
        <w:rPr>
          <w:rFonts w:ascii="Source Sans Pro Light" w:hAnsi="Source Sans Pro Light"/>
          <w:color w:val="auto"/>
          <w:sz w:val="24"/>
          <w:szCs w:val="24"/>
        </w:rPr>
        <w:t>[[/features]]</w:t>
      </w:r>
    </w:p>
    <w:p w14:paraId="0970517C" w14:textId="1E9C9F65" w:rsidR="00773573" w:rsidRPr="006908C3" w:rsidRDefault="00773573" w:rsidP="00773573">
      <w:r w:rsidRPr="006908C3">
        <w:t>[[/applicationPlatformRequirements]]</w:t>
      </w:r>
    </w:p>
    <w:p w14:paraId="4AF14F0F" w14:textId="77777777" w:rsidR="001C4527" w:rsidRPr="006908C3" w:rsidRDefault="001C4527" w:rsidP="00D17DE2">
      <w:pPr>
        <w:rPr>
          <w:rFonts w:ascii="Avenir Book" w:hAnsi="Avenir Book"/>
          <w:b/>
          <w:bCs/>
        </w:rPr>
      </w:pPr>
    </w:p>
    <w:p w14:paraId="79C3AED7" w14:textId="77777777" w:rsidR="009A6A40" w:rsidRPr="00D17DE2" w:rsidRDefault="009A6A40" w:rsidP="00D17DE2">
      <w:bookmarkStart w:id="23" w:name="_Toc65854364"/>
    </w:p>
    <w:p w14:paraId="421B18D3" w14:textId="77777777" w:rsidR="00194836" w:rsidRPr="00D17DE2" w:rsidRDefault="00194836" w:rsidP="00D17DE2">
      <w:pPr>
        <w:rPr>
          <w:rFonts w:ascii="Avenir Book" w:eastAsiaTheme="majorEastAsia" w:hAnsi="Avenir Book" w:cstheme="majorBidi"/>
          <w:sz w:val="28"/>
          <w:szCs w:val="28"/>
        </w:rPr>
      </w:pPr>
      <w:r w:rsidRPr="00D17DE2">
        <w:rPr>
          <w:rFonts w:ascii="Avenir Book" w:hAnsi="Avenir Book"/>
          <w:sz w:val="28"/>
          <w:szCs w:val="28"/>
        </w:rPr>
        <w:br w:type="page"/>
      </w:r>
    </w:p>
    <w:p w14:paraId="155FABDD" w14:textId="77777777" w:rsidR="00543891" w:rsidRPr="00D17DE2" w:rsidRDefault="00543891" w:rsidP="00D17DE2">
      <w:pPr>
        <w:pStyle w:val="Heading1"/>
        <w:rPr>
          <w:rFonts w:ascii="Avenir Book" w:hAnsi="Avenir Book" w:cstheme="minorHAnsi"/>
          <w:color w:val="auto"/>
          <w:sz w:val="28"/>
          <w:szCs w:val="28"/>
        </w:rPr>
      </w:pPr>
      <w:bookmarkStart w:id="24" w:name="_Toc203375381"/>
      <w:bookmarkStart w:id="25" w:name="_Toc204072587"/>
      <w:r w:rsidRPr="00D17DE2">
        <w:rPr>
          <w:rFonts w:ascii="Avenir Book" w:hAnsi="Avenir Book" w:cstheme="minorHAnsi"/>
          <w:color w:val="auto"/>
          <w:sz w:val="28"/>
          <w:szCs w:val="28"/>
        </w:rPr>
        <w:lastRenderedPageBreak/>
        <w:t>Version Control</w:t>
      </w:r>
      <w:bookmarkEnd w:id="24"/>
      <w:bookmarkEnd w:id="25"/>
    </w:p>
    <w:p w14:paraId="125101D9" w14:textId="77777777" w:rsidR="00543891" w:rsidRPr="00D17DE2" w:rsidRDefault="00543891" w:rsidP="00D17DE2"/>
    <w:tbl>
      <w:tblPr>
        <w:tblStyle w:val="TableGrid"/>
        <w:tblW w:w="0" w:type="auto"/>
        <w:tblBorders>
          <w:top w:val="single" w:sz="4" w:space="0" w:color="48B2AA"/>
          <w:left w:val="single" w:sz="4" w:space="0" w:color="48B2AA"/>
          <w:bottom w:val="single" w:sz="4" w:space="0" w:color="48B2AA"/>
          <w:right w:val="single" w:sz="4" w:space="0" w:color="48B2AA"/>
          <w:insideH w:val="single" w:sz="4" w:space="0" w:color="48B2AA"/>
          <w:insideV w:val="single" w:sz="4" w:space="0" w:color="48B2AA"/>
        </w:tblBorders>
        <w:tblLook w:val="04A0" w:firstRow="1" w:lastRow="0" w:firstColumn="1" w:lastColumn="0" w:noHBand="0" w:noVBand="1"/>
      </w:tblPr>
      <w:tblGrid>
        <w:gridCol w:w="2337"/>
        <w:gridCol w:w="2337"/>
        <w:gridCol w:w="2338"/>
        <w:gridCol w:w="2338"/>
      </w:tblGrid>
      <w:tr w:rsidR="00D17DE2" w:rsidRPr="00D17DE2" w14:paraId="65B7A446" w14:textId="77777777" w:rsidTr="00B05F6A">
        <w:tc>
          <w:tcPr>
            <w:tcW w:w="2337" w:type="dxa"/>
            <w:shd w:val="clear" w:color="auto" w:fill="48B2AA"/>
          </w:tcPr>
          <w:p w14:paraId="48C09D06" w14:textId="77777777" w:rsidR="00543891" w:rsidRPr="00D17DE2" w:rsidRDefault="00543891" w:rsidP="00D17DE2">
            <w:pPr>
              <w:jc w:val="center"/>
              <w:rPr>
                <w:rFonts w:ascii="Source Sans Pro Light" w:hAnsi="Source Sans Pro Light" w:cstheme="minorHAnsi"/>
                <w:b/>
                <w:bCs/>
                <w:sz w:val="24"/>
                <w:szCs w:val="24"/>
                <w:lang w:val="en-US" w:eastAsia="ja-JP"/>
              </w:rPr>
            </w:pPr>
            <w:r w:rsidRPr="00D17DE2">
              <w:rPr>
                <w:rFonts w:ascii="Source Sans Pro Light" w:hAnsi="Source Sans Pro Light" w:cstheme="minorHAnsi"/>
                <w:b/>
                <w:bCs/>
                <w:sz w:val="24"/>
                <w:szCs w:val="24"/>
                <w:lang w:val="en-US" w:eastAsia="ja-JP"/>
              </w:rPr>
              <w:t>Version</w:t>
            </w:r>
          </w:p>
        </w:tc>
        <w:tc>
          <w:tcPr>
            <w:tcW w:w="2337" w:type="dxa"/>
            <w:shd w:val="clear" w:color="auto" w:fill="48B2AA"/>
          </w:tcPr>
          <w:p w14:paraId="2054DC0E" w14:textId="77777777" w:rsidR="00543891" w:rsidRPr="00D17DE2" w:rsidRDefault="00543891" w:rsidP="00D17DE2">
            <w:pPr>
              <w:jc w:val="center"/>
              <w:rPr>
                <w:rFonts w:ascii="Source Sans Pro Light" w:hAnsi="Source Sans Pro Light" w:cstheme="minorHAnsi"/>
                <w:b/>
                <w:bCs/>
                <w:sz w:val="24"/>
                <w:szCs w:val="24"/>
                <w:lang w:val="en-US" w:eastAsia="ja-JP"/>
              </w:rPr>
            </w:pPr>
            <w:r w:rsidRPr="00D17DE2">
              <w:rPr>
                <w:rFonts w:ascii="Source Sans Pro Light" w:hAnsi="Source Sans Pro Light" w:cstheme="minorHAnsi"/>
                <w:b/>
                <w:bCs/>
                <w:sz w:val="24"/>
                <w:szCs w:val="24"/>
                <w:lang w:val="en-US" w:eastAsia="ja-JP"/>
              </w:rPr>
              <w:t>Date</w:t>
            </w:r>
          </w:p>
        </w:tc>
        <w:tc>
          <w:tcPr>
            <w:tcW w:w="2338" w:type="dxa"/>
            <w:shd w:val="clear" w:color="auto" w:fill="48B2AA"/>
          </w:tcPr>
          <w:p w14:paraId="728AB5A3" w14:textId="77777777" w:rsidR="00543891" w:rsidRPr="00D17DE2" w:rsidRDefault="00543891" w:rsidP="00D17DE2">
            <w:pPr>
              <w:jc w:val="center"/>
              <w:rPr>
                <w:rFonts w:ascii="Source Sans Pro Light" w:hAnsi="Source Sans Pro Light" w:cstheme="minorHAnsi"/>
                <w:b/>
                <w:bCs/>
                <w:sz w:val="24"/>
                <w:szCs w:val="24"/>
                <w:lang w:val="en-US" w:eastAsia="ja-JP"/>
              </w:rPr>
            </w:pPr>
            <w:r w:rsidRPr="00D17DE2">
              <w:rPr>
                <w:rFonts w:ascii="Source Sans Pro Light" w:hAnsi="Source Sans Pro Light" w:cstheme="minorHAnsi"/>
                <w:b/>
                <w:bCs/>
                <w:sz w:val="24"/>
                <w:szCs w:val="24"/>
                <w:lang w:val="en-US" w:eastAsia="ja-JP"/>
              </w:rPr>
              <w:t>Author</w:t>
            </w:r>
          </w:p>
        </w:tc>
        <w:tc>
          <w:tcPr>
            <w:tcW w:w="2338" w:type="dxa"/>
            <w:shd w:val="clear" w:color="auto" w:fill="48B2AA"/>
          </w:tcPr>
          <w:p w14:paraId="4E672307" w14:textId="77777777" w:rsidR="00543891" w:rsidRPr="00D17DE2" w:rsidRDefault="00543891" w:rsidP="00D17DE2">
            <w:pPr>
              <w:jc w:val="center"/>
              <w:rPr>
                <w:rFonts w:ascii="Source Sans Pro Light" w:hAnsi="Source Sans Pro Light" w:cstheme="minorHAnsi"/>
                <w:b/>
                <w:bCs/>
                <w:sz w:val="24"/>
                <w:szCs w:val="24"/>
                <w:lang w:val="en-US" w:eastAsia="ja-JP"/>
              </w:rPr>
            </w:pPr>
            <w:r w:rsidRPr="00D17DE2">
              <w:rPr>
                <w:rFonts w:ascii="Source Sans Pro Light" w:hAnsi="Source Sans Pro Light" w:cstheme="minorHAnsi"/>
                <w:b/>
                <w:bCs/>
                <w:sz w:val="24"/>
                <w:szCs w:val="24"/>
                <w:lang w:val="en-US" w:eastAsia="ja-JP"/>
              </w:rPr>
              <w:t>Change Status</w:t>
            </w:r>
          </w:p>
        </w:tc>
      </w:tr>
      <w:tr w:rsidR="00543891" w:rsidRPr="00D17DE2" w14:paraId="3F48AC20" w14:textId="77777777" w:rsidTr="00B05F6A">
        <w:tc>
          <w:tcPr>
            <w:tcW w:w="2337" w:type="dxa"/>
            <w:vAlign w:val="center"/>
          </w:tcPr>
          <w:p w14:paraId="5125FE60" w14:textId="77777777" w:rsidR="00543891" w:rsidRPr="00D17DE2" w:rsidRDefault="00543891" w:rsidP="00D17DE2">
            <w:pPr>
              <w:jc w:val="center"/>
              <w:rPr>
                <w:rFonts w:ascii="Source Sans Pro Light" w:hAnsi="Source Sans Pro Light" w:cstheme="minorHAnsi"/>
                <w:lang w:val="en-US" w:eastAsia="ja-JP"/>
              </w:rPr>
            </w:pPr>
            <w:r w:rsidRPr="00D17DE2">
              <w:rPr>
                <w:rFonts w:ascii="Source Sans Pro Light" w:hAnsi="Source Sans Pro Light" w:cstheme="minorHAnsi"/>
                <w:lang w:val="en-US" w:eastAsia="ja-JP"/>
              </w:rPr>
              <w:t>1.0</w:t>
            </w:r>
          </w:p>
        </w:tc>
        <w:tc>
          <w:tcPr>
            <w:tcW w:w="2337" w:type="dxa"/>
            <w:vAlign w:val="center"/>
          </w:tcPr>
          <w:p w14:paraId="399C86C3" w14:textId="6460BE1F" w:rsidR="00543891" w:rsidRPr="00D17DE2" w:rsidRDefault="003A7458" w:rsidP="00D17DE2">
            <w:pPr>
              <w:jc w:val="center"/>
              <w:rPr>
                <w:rFonts w:ascii="Source Sans Pro Light" w:hAnsi="Source Sans Pro Light" w:cstheme="minorHAnsi"/>
                <w:lang w:val="en-US" w:eastAsia="ja-JP"/>
              </w:rPr>
            </w:pPr>
            <w:r>
              <w:rPr>
                <w:rFonts w:ascii="Source Sans Pro Light" w:hAnsi="Source Sans Pro Light" w:cstheme="minorHAnsi"/>
                <w:lang w:val="en-US" w:eastAsia="ja-JP"/>
              </w:rPr>
              <w:t>[</w:t>
            </w:r>
            <w:r w:rsidR="007934A7" w:rsidRPr="00D17DE2">
              <w:rPr>
                <w:rFonts w:ascii="Source Sans Pro Light" w:hAnsi="Source Sans Pro Light" w:cstheme="minorHAnsi"/>
                <w:lang w:val="en-US" w:eastAsia="ja-JP"/>
              </w:rPr>
              <w:t>[</w:t>
            </w:r>
            <w:r>
              <w:rPr>
                <w:rFonts w:ascii="Source Sans Pro Light" w:hAnsi="Source Sans Pro Light" w:cstheme="minorHAnsi"/>
                <w:lang w:val="en-US" w:eastAsia="ja-JP"/>
              </w:rPr>
              <w:t>submission_date</w:t>
            </w:r>
            <w:r w:rsidR="007934A7" w:rsidRPr="00D17DE2">
              <w:rPr>
                <w:rFonts w:ascii="Source Sans Pro Light" w:hAnsi="Source Sans Pro Light" w:cstheme="minorHAnsi"/>
                <w:lang w:val="en-US" w:eastAsia="ja-JP"/>
              </w:rPr>
              <w:t>]</w:t>
            </w:r>
            <w:r>
              <w:rPr>
                <w:rFonts w:ascii="Source Sans Pro Light" w:hAnsi="Source Sans Pro Light" w:cstheme="minorHAnsi"/>
                <w:lang w:val="en-US" w:eastAsia="ja-JP"/>
              </w:rPr>
              <w:t>]</w:t>
            </w:r>
          </w:p>
        </w:tc>
        <w:tc>
          <w:tcPr>
            <w:tcW w:w="2338" w:type="dxa"/>
            <w:vAlign w:val="center"/>
          </w:tcPr>
          <w:p w14:paraId="44EAB12B" w14:textId="57DAEB77" w:rsidR="00543891" w:rsidRPr="00D17DE2" w:rsidRDefault="00ED037A" w:rsidP="00D17DE2">
            <w:pPr>
              <w:jc w:val="center"/>
              <w:rPr>
                <w:rFonts w:ascii="Source Sans Pro Light" w:hAnsi="Source Sans Pro Light" w:cstheme="minorHAnsi"/>
                <w:lang w:val="en-US" w:eastAsia="ja-JP"/>
              </w:rPr>
            </w:pPr>
            <w:r>
              <w:rPr>
                <w:rFonts w:ascii="Source Sans Pro Light" w:hAnsi="Source Sans Pro Light" w:cstheme="minorHAnsi"/>
                <w:lang w:val="en-US" w:eastAsia="ja-JP"/>
              </w:rPr>
              <w:t>[[prepared_by]]</w:t>
            </w:r>
          </w:p>
        </w:tc>
        <w:tc>
          <w:tcPr>
            <w:tcW w:w="2338" w:type="dxa"/>
            <w:vAlign w:val="center"/>
          </w:tcPr>
          <w:p w14:paraId="7A9B9FA6" w14:textId="3AFE56B0" w:rsidR="00543891" w:rsidRPr="00D17DE2" w:rsidRDefault="007934A7" w:rsidP="00D17DE2">
            <w:pPr>
              <w:jc w:val="center"/>
              <w:rPr>
                <w:rFonts w:ascii="Source Sans Pro Light" w:hAnsi="Source Sans Pro Light" w:cstheme="minorHAnsi"/>
                <w:lang w:val="en-US" w:eastAsia="ja-JP"/>
              </w:rPr>
            </w:pPr>
            <w:r w:rsidRPr="00D17DE2">
              <w:rPr>
                <w:rFonts w:ascii="Source Sans Pro Light" w:hAnsi="Source Sans Pro Light" w:cstheme="minorHAnsi"/>
                <w:lang w:val="en-US" w:eastAsia="ja-JP"/>
              </w:rPr>
              <w:t>Initial Version</w:t>
            </w:r>
          </w:p>
        </w:tc>
      </w:tr>
    </w:tbl>
    <w:p w14:paraId="5D9CE2F8" w14:textId="77777777" w:rsidR="00543891" w:rsidRPr="00D17DE2" w:rsidRDefault="00543891" w:rsidP="00D17DE2">
      <w:pPr>
        <w:rPr>
          <w:rFonts w:ascii="Source Sans Pro" w:hAnsi="Source Sans Pro" w:cstheme="minorHAnsi"/>
          <w:sz w:val="28"/>
          <w:szCs w:val="28"/>
          <w:lang w:val="en-US" w:eastAsia="ja-JP"/>
        </w:rPr>
      </w:pPr>
    </w:p>
    <w:p w14:paraId="011BD615" w14:textId="77777777" w:rsidR="00837ECC" w:rsidRDefault="00543891" w:rsidP="00D17DE2">
      <w:pPr>
        <w:rPr>
          <w:rFonts w:ascii="Avenir Book" w:hAnsi="Avenir Book" w:cstheme="minorHAnsi"/>
          <w:sz w:val="28"/>
          <w:szCs w:val="28"/>
        </w:rPr>
      </w:pPr>
      <w:r w:rsidRPr="00D17DE2">
        <w:rPr>
          <w:rFonts w:ascii="Avenir Book" w:hAnsi="Avenir Book" w:cstheme="minorHAnsi"/>
          <w:sz w:val="28"/>
          <w:szCs w:val="28"/>
        </w:rPr>
        <w:t xml:space="preserve">Team </w:t>
      </w:r>
      <w:r w:rsidR="000B36B6" w:rsidRPr="00D17DE2">
        <w:rPr>
          <w:rFonts w:ascii="Avenir Book" w:hAnsi="Avenir Book" w:cstheme="minorHAnsi"/>
          <w:sz w:val="28"/>
          <w:szCs w:val="28"/>
        </w:rPr>
        <w:t>Workdays and Costing</w:t>
      </w:r>
    </w:p>
    <w:p w14:paraId="64D3EC04" w14:textId="77777777" w:rsidR="001066BD" w:rsidRDefault="001066BD" w:rsidP="00D17DE2">
      <w:pPr>
        <w:rPr>
          <w:rFonts w:ascii="Avenir Book" w:hAnsi="Avenir Book" w:cstheme="minorHAnsi"/>
          <w:sz w:val="28"/>
          <w:szCs w:val="28"/>
        </w:rPr>
      </w:pPr>
    </w:p>
    <w:p w14:paraId="046A831C" w14:textId="32540C1B" w:rsidR="00837ECC" w:rsidRPr="005F512B" w:rsidRDefault="00837ECC" w:rsidP="00D17DE2">
      <w:pPr>
        <w:rPr>
          <w:lang w:eastAsia="en-GB"/>
        </w:rPr>
      </w:pPr>
      <w:r>
        <w:rPr>
          <w:lang w:eastAsia="en-GB"/>
        </w:rPr>
        <w:t>[[#</w:t>
      </w:r>
      <w:r w:rsidR="005F512B" w:rsidRPr="005F512B">
        <w:rPr>
          <w:lang w:eastAsia="en-GB"/>
        </w:rPr>
        <w:t>isBothPlatform</w:t>
      </w:r>
      <w:r>
        <w:rPr>
          <w:lang w:eastAsia="en-GB"/>
        </w:rPr>
        <w:t>]]</w:t>
      </w:r>
    </w:p>
    <w:tbl>
      <w:tblPr>
        <w:tblStyle w:val="TableGrid"/>
        <w:tblW w:w="9379" w:type="dxa"/>
        <w:tblLook w:val="04A0" w:firstRow="1" w:lastRow="0" w:firstColumn="1" w:lastColumn="0" w:noHBand="0" w:noVBand="1"/>
      </w:tblPr>
      <w:tblGrid>
        <w:gridCol w:w="2261"/>
        <w:gridCol w:w="1562"/>
        <w:gridCol w:w="1701"/>
        <w:gridCol w:w="3855"/>
      </w:tblGrid>
      <w:tr w:rsidR="00D17DE2" w:rsidRPr="00D17DE2" w14:paraId="14CB289D" w14:textId="7F76416C" w:rsidTr="00D6185E">
        <w:trPr>
          <w:trHeight w:val="293"/>
        </w:trPr>
        <w:tc>
          <w:tcPr>
            <w:tcW w:w="2261" w:type="dxa"/>
            <w:tcBorders>
              <w:top w:val="single" w:sz="4" w:space="0" w:color="48B2AA"/>
              <w:left w:val="single" w:sz="4" w:space="0" w:color="48B2AA"/>
              <w:bottom w:val="single" w:sz="4" w:space="0" w:color="48B2AA"/>
              <w:right w:val="single" w:sz="4" w:space="0" w:color="48B2AA"/>
            </w:tcBorders>
            <w:shd w:val="clear" w:color="auto" w:fill="48B2AA"/>
          </w:tcPr>
          <w:p w14:paraId="75168645" w14:textId="77777777" w:rsidR="00D6185E" w:rsidRPr="00D17DE2" w:rsidRDefault="00D6185E" w:rsidP="00D17DE2">
            <w:pPr>
              <w:jc w:val="center"/>
              <w:rPr>
                <w:rFonts w:ascii="Source Sans Pro Light" w:hAnsi="Source Sans Pro Light"/>
                <w:b/>
                <w:bCs/>
                <w:sz w:val="24"/>
                <w:szCs w:val="24"/>
              </w:rPr>
            </w:pPr>
            <w:r w:rsidRPr="00D17DE2">
              <w:rPr>
                <w:rFonts w:ascii="Source Sans Pro Light" w:hAnsi="Source Sans Pro Light"/>
                <w:b/>
                <w:bCs/>
                <w:sz w:val="24"/>
                <w:szCs w:val="24"/>
              </w:rPr>
              <w:t>Project Team Components</w:t>
            </w:r>
          </w:p>
        </w:tc>
        <w:tc>
          <w:tcPr>
            <w:tcW w:w="1562" w:type="dxa"/>
            <w:tcBorders>
              <w:top w:val="single" w:sz="4" w:space="0" w:color="48B2AA"/>
              <w:left w:val="single" w:sz="4" w:space="0" w:color="48B2AA"/>
              <w:bottom w:val="single" w:sz="4" w:space="0" w:color="48B2AA"/>
              <w:right w:val="single" w:sz="4" w:space="0" w:color="48B2AA"/>
            </w:tcBorders>
            <w:shd w:val="clear" w:color="auto" w:fill="48B2AA"/>
          </w:tcPr>
          <w:p w14:paraId="7C29F515" w14:textId="77777777" w:rsidR="00D6185E" w:rsidRPr="00D17DE2" w:rsidRDefault="00D6185E" w:rsidP="00D17DE2">
            <w:pPr>
              <w:jc w:val="center"/>
              <w:rPr>
                <w:rFonts w:ascii="Source Sans Pro Light" w:hAnsi="Source Sans Pro Light"/>
                <w:b/>
                <w:bCs/>
                <w:sz w:val="24"/>
                <w:szCs w:val="24"/>
              </w:rPr>
            </w:pPr>
            <w:r w:rsidRPr="00D17DE2">
              <w:rPr>
                <w:rFonts w:ascii="Source Sans Pro Light" w:hAnsi="Source Sans Pro Light"/>
                <w:b/>
                <w:bCs/>
                <w:sz w:val="24"/>
                <w:szCs w:val="24"/>
              </w:rPr>
              <w:t>Number of Resources</w:t>
            </w:r>
          </w:p>
        </w:tc>
        <w:tc>
          <w:tcPr>
            <w:tcW w:w="1701" w:type="dxa"/>
            <w:tcBorders>
              <w:top w:val="single" w:sz="4" w:space="0" w:color="48B2AA"/>
              <w:left w:val="single" w:sz="4" w:space="0" w:color="48B2AA"/>
              <w:bottom w:val="single" w:sz="4" w:space="0" w:color="48B2AA"/>
              <w:right w:val="single" w:sz="4" w:space="0" w:color="48B2AA"/>
            </w:tcBorders>
            <w:shd w:val="clear" w:color="auto" w:fill="48B2AA"/>
          </w:tcPr>
          <w:p w14:paraId="70AC15BF" w14:textId="77777777" w:rsidR="00D6185E" w:rsidRPr="00D17DE2" w:rsidRDefault="00D6185E" w:rsidP="00D17DE2">
            <w:pPr>
              <w:jc w:val="center"/>
              <w:rPr>
                <w:rFonts w:ascii="Source Sans Pro Light" w:hAnsi="Source Sans Pro Light"/>
                <w:b/>
                <w:bCs/>
                <w:sz w:val="24"/>
                <w:szCs w:val="24"/>
              </w:rPr>
            </w:pPr>
            <w:r w:rsidRPr="00D17DE2">
              <w:rPr>
                <w:rFonts w:ascii="Source Sans Pro Light" w:hAnsi="Source Sans Pro Light"/>
                <w:b/>
                <w:bCs/>
                <w:sz w:val="24"/>
                <w:szCs w:val="24"/>
              </w:rPr>
              <w:t>Working Days Required</w:t>
            </w:r>
          </w:p>
        </w:tc>
        <w:tc>
          <w:tcPr>
            <w:tcW w:w="3855" w:type="dxa"/>
            <w:tcBorders>
              <w:top w:val="single" w:sz="4" w:space="0" w:color="48B2AA"/>
              <w:left w:val="single" w:sz="4" w:space="0" w:color="48B2AA"/>
              <w:bottom w:val="single" w:sz="4" w:space="0" w:color="48B2AA"/>
              <w:right w:val="single" w:sz="4" w:space="0" w:color="48B2AA"/>
            </w:tcBorders>
            <w:shd w:val="clear" w:color="auto" w:fill="48B2AA"/>
          </w:tcPr>
          <w:p w14:paraId="75332E09" w14:textId="77777777" w:rsidR="00D6185E" w:rsidRDefault="00D6185E" w:rsidP="00D17DE2">
            <w:pPr>
              <w:jc w:val="center"/>
              <w:rPr>
                <w:rFonts w:ascii="Source Sans Pro Light" w:hAnsi="Source Sans Pro Light"/>
                <w:b/>
                <w:bCs/>
                <w:sz w:val="24"/>
                <w:szCs w:val="24"/>
              </w:rPr>
            </w:pPr>
            <w:r w:rsidRPr="00D17DE2">
              <w:rPr>
                <w:rFonts w:ascii="Source Sans Pro Light" w:hAnsi="Source Sans Pro Light"/>
                <w:b/>
                <w:bCs/>
                <w:sz w:val="24"/>
                <w:szCs w:val="24"/>
              </w:rPr>
              <w:t>Amount</w:t>
            </w:r>
          </w:p>
          <w:p w14:paraId="2DBF4897" w14:textId="77777777" w:rsidR="00FA62F3" w:rsidRDefault="00FA62F3" w:rsidP="00D17DE2">
            <w:pPr>
              <w:jc w:val="center"/>
              <w:rPr>
                <w:rFonts w:ascii="Source Sans Pro Light" w:hAnsi="Source Sans Pro Light"/>
                <w:b/>
                <w:bCs/>
                <w:sz w:val="24"/>
                <w:szCs w:val="24"/>
              </w:rPr>
            </w:pPr>
          </w:p>
          <w:p w14:paraId="76B8BA73" w14:textId="19C47910" w:rsidR="00FA62F3" w:rsidRPr="00D17DE2" w:rsidRDefault="00FA62F3" w:rsidP="00D17DE2">
            <w:pPr>
              <w:jc w:val="center"/>
              <w:rPr>
                <w:b/>
                <w:bCs/>
              </w:rPr>
            </w:pPr>
          </w:p>
        </w:tc>
      </w:tr>
      <w:tr w:rsidR="00D17DE2" w:rsidRPr="00D17DE2" w14:paraId="21DFE51A" w14:textId="27D5D579" w:rsidTr="00397FDE">
        <w:trPr>
          <w:trHeight w:val="293"/>
        </w:trPr>
        <w:tc>
          <w:tcPr>
            <w:tcW w:w="2261" w:type="dxa"/>
            <w:tcBorders>
              <w:top w:val="single" w:sz="4" w:space="0" w:color="48B2AA"/>
              <w:left w:val="single" w:sz="4" w:space="0" w:color="48B2AA"/>
              <w:bottom w:val="single" w:sz="4" w:space="0" w:color="48B2AA"/>
              <w:right w:val="single" w:sz="4" w:space="0" w:color="48B2AA"/>
            </w:tcBorders>
          </w:tcPr>
          <w:p w14:paraId="50E1DBFC" w14:textId="77777777" w:rsidR="00D6185E" w:rsidRPr="00D17DE2" w:rsidRDefault="00D6185E" w:rsidP="00D17DE2">
            <w:pPr>
              <w:jc w:val="center"/>
              <w:rPr>
                <w:rFonts w:ascii="Source Sans Pro Light" w:hAnsi="Source Sans Pro Light"/>
                <w:sz w:val="24"/>
                <w:szCs w:val="24"/>
              </w:rPr>
            </w:pPr>
            <w:r w:rsidRPr="00D17DE2">
              <w:rPr>
                <w:rFonts w:ascii="Source Sans Pro Light" w:hAnsi="Source Sans Pro Light"/>
                <w:sz w:val="24"/>
                <w:szCs w:val="24"/>
              </w:rPr>
              <w:t>Project Manager</w:t>
            </w:r>
          </w:p>
        </w:tc>
        <w:tc>
          <w:tcPr>
            <w:tcW w:w="1562" w:type="dxa"/>
            <w:tcBorders>
              <w:top w:val="single" w:sz="4" w:space="0" w:color="48B2AA"/>
              <w:left w:val="single" w:sz="4" w:space="0" w:color="48B2AA"/>
              <w:bottom w:val="single" w:sz="4" w:space="0" w:color="48B2AA"/>
              <w:right w:val="single" w:sz="4" w:space="0" w:color="48B2AA"/>
            </w:tcBorders>
          </w:tcPr>
          <w:p w14:paraId="03C1414B" w14:textId="77777777" w:rsidR="00D6185E" w:rsidRPr="00D17DE2" w:rsidRDefault="00D6185E" w:rsidP="00D17DE2">
            <w:pPr>
              <w:jc w:val="center"/>
              <w:rPr>
                <w:rFonts w:ascii="Source Sans Pro Light" w:hAnsi="Source Sans Pro Light"/>
                <w:sz w:val="24"/>
                <w:szCs w:val="24"/>
              </w:rPr>
            </w:pPr>
            <w:r w:rsidRPr="00D17DE2">
              <w:rPr>
                <w:rFonts w:ascii="Source Sans Pro Light" w:hAnsi="Source Sans Pro Light"/>
                <w:sz w:val="24"/>
                <w:szCs w:val="24"/>
              </w:rPr>
              <w:t>1</w:t>
            </w:r>
          </w:p>
        </w:tc>
        <w:tc>
          <w:tcPr>
            <w:tcW w:w="1701" w:type="dxa"/>
            <w:tcBorders>
              <w:top w:val="single" w:sz="4" w:space="0" w:color="48B2AA"/>
              <w:left w:val="single" w:sz="4" w:space="0" w:color="48B2AA"/>
              <w:bottom w:val="single" w:sz="4" w:space="0" w:color="48B2AA"/>
              <w:right w:val="single" w:sz="4" w:space="0" w:color="48B2AA"/>
            </w:tcBorders>
          </w:tcPr>
          <w:p w14:paraId="27F29F8E" w14:textId="06E6B7A0" w:rsidR="00D6185E" w:rsidRPr="00D17DE2" w:rsidRDefault="00D6185E" w:rsidP="00D17DE2">
            <w:pPr>
              <w:jc w:val="center"/>
              <w:rPr>
                <w:rFonts w:ascii="Source Sans Pro Light" w:hAnsi="Source Sans Pro Light"/>
                <w:sz w:val="24"/>
                <w:szCs w:val="24"/>
              </w:rPr>
            </w:pPr>
          </w:p>
        </w:tc>
        <w:tc>
          <w:tcPr>
            <w:tcW w:w="3855" w:type="dxa"/>
            <w:tcBorders>
              <w:top w:val="single" w:sz="4" w:space="0" w:color="48B2AA"/>
              <w:left w:val="single" w:sz="4" w:space="0" w:color="48B2AA"/>
              <w:bottom w:val="single" w:sz="4" w:space="0" w:color="48B2AA"/>
              <w:right w:val="single" w:sz="4" w:space="0" w:color="48B2AA"/>
            </w:tcBorders>
          </w:tcPr>
          <w:p w14:paraId="516B5AFF" w14:textId="51495FA2" w:rsidR="00D6185E" w:rsidRPr="00D17DE2" w:rsidRDefault="00D6185E" w:rsidP="00D17DE2">
            <w:pPr>
              <w:jc w:val="center"/>
            </w:pPr>
          </w:p>
        </w:tc>
      </w:tr>
      <w:tr w:rsidR="00D17DE2" w:rsidRPr="00D17DE2" w14:paraId="14CD3903" w14:textId="1E8ED2E3" w:rsidTr="00397FDE">
        <w:trPr>
          <w:trHeight w:val="293"/>
        </w:trPr>
        <w:tc>
          <w:tcPr>
            <w:tcW w:w="2261" w:type="dxa"/>
            <w:tcBorders>
              <w:top w:val="single" w:sz="4" w:space="0" w:color="48B2AA"/>
              <w:left w:val="single" w:sz="4" w:space="0" w:color="48B2AA"/>
              <w:bottom w:val="single" w:sz="4" w:space="0" w:color="48B2AA"/>
              <w:right w:val="single" w:sz="4" w:space="0" w:color="48B2AA"/>
            </w:tcBorders>
          </w:tcPr>
          <w:p w14:paraId="2564DA1C" w14:textId="77777777" w:rsidR="00D6185E" w:rsidRPr="00D17DE2" w:rsidRDefault="00D6185E" w:rsidP="00D17DE2">
            <w:pPr>
              <w:jc w:val="center"/>
              <w:rPr>
                <w:rFonts w:ascii="Source Sans Pro Light" w:hAnsi="Source Sans Pro Light"/>
                <w:sz w:val="24"/>
                <w:szCs w:val="24"/>
              </w:rPr>
            </w:pPr>
            <w:r w:rsidRPr="00D17DE2">
              <w:rPr>
                <w:rFonts w:ascii="Source Sans Pro Light" w:hAnsi="Source Sans Pro Light"/>
                <w:sz w:val="24"/>
                <w:szCs w:val="24"/>
              </w:rPr>
              <w:t>API Developers</w:t>
            </w:r>
          </w:p>
        </w:tc>
        <w:tc>
          <w:tcPr>
            <w:tcW w:w="1562" w:type="dxa"/>
            <w:tcBorders>
              <w:top w:val="single" w:sz="4" w:space="0" w:color="48B2AA"/>
              <w:left w:val="single" w:sz="4" w:space="0" w:color="48B2AA"/>
              <w:bottom w:val="single" w:sz="4" w:space="0" w:color="48B2AA"/>
              <w:right w:val="single" w:sz="4" w:space="0" w:color="48B2AA"/>
            </w:tcBorders>
          </w:tcPr>
          <w:p w14:paraId="29101879" w14:textId="134561D8" w:rsidR="00D6185E" w:rsidRPr="00D17DE2" w:rsidRDefault="00D6185E" w:rsidP="00D17DE2">
            <w:pPr>
              <w:jc w:val="center"/>
              <w:rPr>
                <w:rFonts w:ascii="Source Sans Pro Light" w:hAnsi="Source Sans Pro Light"/>
                <w:sz w:val="24"/>
                <w:szCs w:val="24"/>
              </w:rPr>
            </w:pPr>
            <w:r w:rsidRPr="00D17DE2">
              <w:rPr>
                <w:rFonts w:ascii="Source Sans Pro Light" w:hAnsi="Source Sans Pro Light"/>
                <w:sz w:val="24"/>
                <w:szCs w:val="24"/>
              </w:rPr>
              <w:t>1</w:t>
            </w:r>
          </w:p>
        </w:tc>
        <w:tc>
          <w:tcPr>
            <w:tcW w:w="1701" w:type="dxa"/>
            <w:tcBorders>
              <w:top w:val="single" w:sz="4" w:space="0" w:color="48B2AA"/>
              <w:left w:val="single" w:sz="4" w:space="0" w:color="48B2AA"/>
              <w:bottom w:val="single" w:sz="4" w:space="0" w:color="48B2AA"/>
              <w:right w:val="single" w:sz="4" w:space="0" w:color="48B2AA"/>
            </w:tcBorders>
          </w:tcPr>
          <w:p w14:paraId="6987AB8D" w14:textId="09377DAD" w:rsidR="00D6185E" w:rsidRPr="00D17DE2" w:rsidRDefault="00D6185E" w:rsidP="00D17DE2">
            <w:pPr>
              <w:jc w:val="center"/>
              <w:rPr>
                <w:rFonts w:ascii="Source Sans Pro Light" w:hAnsi="Source Sans Pro Light"/>
                <w:sz w:val="24"/>
                <w:szCs w:val="24"/>
              </w:rPr>
            </w:pPr>
          </w:p>
        </w:tc>
        <w:tc>
          <w:tcPr>
            <w:tcW w:w="3855" w:type="dxa"/>
            <w:tcBorders>
              <w:top w:val="single" w:sz="4" w:space="0" w:color="48B2AA"/>
              <w:left w:val="single" w:sz="4" w:space="0" w:color="48B2AA"/>
              <w:bottom w:val="single" w:sz="4" w:space="0" w:color="48B2AA"/>
              <w:right w:val="single" w:sz="4" w:space="0" w:color="48B2AA"/>
            </w:tcBorders>
          </w:tcPr>
          <w:p w14:paraId="683D17AB" w14:textId="5C1F2C92" w:rsidR="00D6185E" w:rsidRPr="00D17DE2" w:rsidRDefault="00D6185E" w:rsidP="00D17DE2">
            <w:pPr>
              <w:jc w:val="center"/>
            </w:pPr>
          </w:p>
        </w:tc>
      </w:tr>
      <w:tr w:rsidR="00D17DE2" w:rsidRPr="00D17DE2" w14:paraId="1C348C57" w14:textId="77777777" w:rsidTr="00397FDE">
        <w:trPr>
          <w:trHeight w:val="293"/>
        </w:trPr>
        <w:tc>
          <w:tcPr>
            <w:tcW w:w="2261" w:type="dxa"/>
            <w:tcBorders>
              <w:top w:val="single" w:sz="4" w:space="0" w:color="48B2AA"/>
              <w:left w:val="single" w:sz="4" w:space="0" w:color="48B2AA"/>
              <w:bottom w:val="single" w:sz="4" w:space="0" w:color="48B2AA"/>
              <w:right w:val="single" w:sz="4" w:space="0" w:color="48B2AA"/>
            </w:tcBorders>
          </w:tcPr>
          <w:p w14:paraId="65F71559" w14:textId="53BF9B78" w:rsidR="00D6185E" w:rsidRPr="00D17DE2" w:rsidRDefault="00D6185E" w:rsidP="00D17DE2">
            <w:pPr>
              <w:jc w:val="center"/>
            </w:pPr>
            <w:r w:rsidRPr="00D17DE2">
              <w:rPr>
                <w:rFonts w:ascii="Source Sans Pro Light" w:hAnsi="Source Sans Pro Light"/>
                <w:sz w:val="24"/>
                <w:szCs w:val="24"/>
              </w:rPr>
              <w:t>Web Developers</w:t>
            </w:r>
          </w:p>
        </w:tc>
        <w:tc>
          <w:tcPr>
            <w:tcW w:w="1562" w:type="dxa"/>
            <w:tcBorders>
              <w:top w:val="single" w:sz="4" w:space="0" w:color="48B2AA"/>
              <w:left w:val="single" w:sz="4" w:space="0" w:color="48B2AA"/>
              <w:bottom w:val="single" w:sz="4" w:space="0" w:color="48B2AA"/>
              <w:right w:val="single" w:sz="4" w:space="0" w:color="48B2AA"/>
            </w:tcBorders>
          </w:tcPr>
          <w:p w14:paraId="52FAE6E6" w14:textId="6729092F" w:rsidR="00D6185E" w:rsidRPr="00D17DE2" w:rsidRDefault="00D6185E" w:rsidP="00D17DE2">
            <w:pPr>
              <w:jc w:val="center"/>
            </w:pPr>
            <w:r w:rsidRPr="00D17DE2">
              <w:rPr>
                <w:rFonts w:ascii="Source Sans Pro Light" w:hAnsi="Source Sans Pro Light"/>
                <w:sz w:val="24"/>
                <w:szCs w:val="24"/>
              </w:rPr>
              <w:t>1</w:t>
            </w:r>
          </w:p>
        </w:tc>
        <w:tc>
          <w:tcPr>
            <w:tcW w:w="1701" w:type="dxa"/>
            <w:tcBorders>
              <w:top w:val="single" w:sz="4" w:space="0" w:color="48B2AA"/>
              <w:left w:val="single" w:sz="4" w:space="0" w:color="48B2AA"/>
              <w:bottom w:val="single" w:sz="4" w:space="0" w:color="48B2AA"/>
              <w:right w:val="single" w:sz="4" w:space="0" w:color="48B2AA"/>
            </w:tcBorders>
          </w:tcPr>
          <w:p w14:paraId="7E78F126" w14:textId="583BF15A" w:rsidR="00D6185E" w:rsidRPr="00D17DE2" w:rsidRDefault="00D6185E" w:rsidP="00D17DE2">
            <w:pPr>
              <w:jc w:val="center"/>
            </w:pPr>
          </w:p>
        </w:tc>
        <w:tc>
          <w:tcPr>
            <w:tcW w:w="3855" w:type="dxa"/>
            <w:tcBorders>
              <w:top w:val="single" w:sz="4" w:space="0" w:color="48B2AA"/>
              <w:left w:val="single" w:sz="4" w:space="0" w:color="48B2AA"/>
              <w:bottom w:val="single" w:sz="4" w:space="0" w:color="48B2AA"/>
              <w:right w:val="single" w:sz="4" w:space="0" w:color="48B2AA"/>
            </w:tcBorders>
          </w:tcPr>
          <w:p w14:paraId="00C838B8" w14:textId="4CBF0BFE" w:rsidR="00D6185E" w:rsidRPr="00D17DE2" w:rsidRDefault="00D6185E" w:rsidP="00D17DE2">
            <w:pPr>
              <w:jc w:val="center"/>
            </w:pPr>
          </w:p>
        </w:tc>
      </w:tr>
      <w:tr w:rsidR="00D17DE2" w:rsidRPr="00D17DE2" w14:paraId="1CBE7928" w14:textId="0AC1E6B9" w:rsidTr="00397FDE">
        <w:trPr>
          <w:trHeight w:val="293"/>
        </w:trPr>
        <w:tc>
          <w:tcPr>
            <w:tcW w:w="2261" w:type="dxa"/>
            <w:tcBorders>
              <w:top w:val="single" w:sz="4" w:space="0" w:color="48B2AA"/>
              <w:left w:val="single" w:sz="4" w:space="0" w:color="48B2AA"/>
              <w:bottom w:val="single" w:sz="4" w:space="0" w:color="48B2AA"/>
              <w:right w:val="single" w:sz="4" w:space="0" w:color="48B2AA"/>
            </w:tcBorders>
          </w:tcPr>
          <w:p w14:paraId="2010D413" w14:textId="5E8EDAA9" w:rsidR="00D6185E" w:rsidRPr="00D17DE2" w:rsidRDefault="00D6185E" w:rsidP="00D17DE2">
            <w:pPr>
              <w:jc w:val="center"/>
              <w:rPr>
                <w:rFonts w:ascii="Source Sans Pro Light" w:hAnsi="Source Sans Pro Light"/>
                <w:sz w:val="24"/>
                <w:szCs w:val="24"/>
              </w:rPr>
            </w:pPr>
            <w:r w:rsidRPr="00D17DE2">
              <w:rPr>
                <w:rFonts w:ascii="Source Sans Pro Light" w:hAnsi="Source Sans Pro Light"/>
                <w:sz w:val="24"/>
                <w:szCs w:val="24"/>
              </w:rPr>
              <w:t>Mobile Developer</w:t>
            </w:r>
            <w:r w:rsidR="00837ECC">
              <w:rPr>
                <w:rFonts w:ascii="Source Sans Pro Light" w:hAnsi="Source Sans Pro Light"/>
                <w:sz w:val="24"/>
                <w:szCs w:val="24"/>
              </w:rPr>
              <w:t>s</w:t>
            </w:r>
          </w:p>
        </w:tc>
        <w:tc>
          <w:tcPr>
            <w:tcW w:w="1562" w:type="dxa"/>
            <w:tcBorders>
              <w:top w:val="single" w:sz="4" w:space="0" w:color="48B2AA"/>
              <w:left w:val="single" w:sz="4" w:space="0" w:color="48B2AA"/>
              <w:bottom w:val="single" w:sz="4" w:space="0" w:color="48B2AA"/>
              <w:right w:val="single" w:sz="4" w:space="0" w:color="48B2AA"/>
            </w:tcBorders>
          </w:tcPr>
          <w:p w14:paraId="40A4A848" w14:textId="69802C43" w:rsidR="00D6185E" w:rsidRPr="00D17DE2" w:rsidRDefault="00D6185E" w:rsidP="00D17DE2">
            <w:pPr>
              <w:jc w:val="center"/>
              <w:rPr>
                <w:rFonts w:ascii="Source Sans Pro Light" w:hAnsi="Source Sans Pro Light"/>
                <w:sz w:val="24"/>
                <w:szCs w:val="24"/>
              </w:rPr>
            </w:pPr>
            <w:r w:rsidRPr="00D17DE2">
              <w:rPr>
                <w:rFonts w:ascii="Source Sans Pro Light" w:hAnsi="Source Sans Pro Light"/>
                <w:sz w:val="24"/>
                <w:szCs w:val="24"/>
              </w:rPr>
              <w:t>1</w:t>
            </w:r>
          </w:p>
        </w:tc>
        <w:tc>
          <w:tcPr>
            <w:tcW w:w="1701" w:type="dxa"/>
            <w:tcBorders>
              <w:top w:val="single" w:sz="4" w:space="0" w:color="48B2AA"/>
              <w:left w:val="single" w:sz="4" w:space="0" w:color="48B2AA"/>
              <w:bottom w:val="single" w:sz="4" w:space="0" w:color="48B2AA"/>
              <w:right w:val="single" w:sz="4" w:space="0" w:color="48B2AA"/>
            </w:tcBorders>
          </w:tcPr>
          <w:p w14:paraId="07D8A1A9" w14:textId="37DD7D9E" w:rsidR="00D6185E" w:rsidRPr="00D17DE2" w:rsidRDefault="00D6185E" w:rsidP="00D17DE2">
            <w:pPr>
              <w:jc w:val="center"/>
              <w:rPr>
                <w:rFonts w:ascii="Source Sans Pro Light" w:hAnsi="Source Sans Pro Light"/>
                <w:sz w:val="24"/>
                <w:szCs w:val="24"/>
              </w:rPr>
            </w:pPr>
          </w:p>
        </w:tc>
        <w:tc>
          <w:tcPr>
            <w:tcW w:w="3855" w:type="dxa"/>
            <w:tcBorders>
              <w:top w:val="single" w:sz="4" w:space="0" w:color="48B2AA"/>
              <w:left w:val="single" w:sz="4" w:space="0" w:color="48B2AA"/>
              <w:bottom w:val="single" w:sz="4" w:space="0" w:color="48B2AA"/>
              <w:right w:val="single" w:sz="4" w:space="0" w:color="48B2AA"/>
            </w:tcBorders>
          </w:tcPr>
          <w:p w14:paraId="4BBCF463" w14:textId="05098C46" w:rsidR="00D6185E" w:rsidRPr="00D17DE2" w:rsidRDefault="00D6185E" w:rsidP="00D17DE2">
            <w:pPr>
              <w:jc w:val="center"/>
            </w:pPr>
          </w:p>
        </w:tc>
      </w:tr>
      <w:tr w:rsidR="00D17DE2" w:rsidRPr="00D17DE2" w14:paraId="5E7462FD" w14:textId="2AF8681C" w:rsidTr="00397FDE">
        <w:trPr>
          <w:trHeight w:val="293"/>
        </w:trPr>
        <w:tc>
          <w:tcPr>
            <w:tcW w:w="2261" w:type="dxa"/>
            <w:tcBorders>
              <w:top w:val="single" w:sz="4" w:space="0" w:color="48B2AA"/>
              <w:left w:val="single" w:sz="4" w:space="0" w:color="48B2AA"/>
              <w:bottom w:val="single" w:sz="4" w:space="0" w:color="48B2AA"/>
              <w:right w:val="single" w:sz="4" w:space="0" w:color="48B2AA"/>
            </w:tcBorders>
          </w:tcPr>
          <w:p w14:paraId="523AC62D" w14:textId="77777777" w:rsidR="00D6185E" w:rsidRPr="00D17DE2" w:rsidRDefault="00D6185E" w:rsidP="00D17DE2">
            <w:pPr>
              <w:jc w:val="center"/>
              <w:rPr>
                <w:rFonts w:ascii="Source Sans Pro Light" w:hAnsi="Source Sans Pro Light"/>
                <w:sz w:val="24"/>
                <w:szCs w:val="24"/>
              </w:rPr>
            </w:pPr>
            <w:r w:rsidRPr="00D17DE2">
              <w:rPr>
                <w:rFonts w:ascii="Source Sans Pro Light" w:hAnsi="Source Sans Pro Light"/>
                <w:sz w:val="24"/>
                <w:szCs w:val="24"/>
              </w:rPr>
              <w:t>Technical Lead</w:t>
            </w:r>
          </w:p>
        </w:tc>
        <w:tc>
          <w:tcPr>
            <w:tcW w:w="1562" w:type="dxa"/>
            <w:tcBorders>
              <w:top w:val="single" w:sz="4" w:space="0" w:color="48B2AA"/>
              <w:left w:val="single" w:sz="4" w:space="0" w:color="48B2AA"/>
              <w:bottom w:val="single" w:sz="4" w:space="0" w:color="48B2AA"/>
              <w:right w:val="single" w:sz="4" w:space="0" w:color="48B2AA"/>
            </w:tcBorders>
          </w:tcPr>
          <w:p w14:paraId="33D1939A" w14:textId="23974829" w:rsidR="00D6185E" w:rsidRPr="00D17DE2" w:rsidRDefault="00D6185E" w:rsidP="00D17DE2">
            <w:pPr>
              <w:jc w:val="center"/>
              <w:rPr>
                <w:rFonts w:ascii="Source Sans Pro Light" w:hAnsi="Source Sans Pro Light"/>
                <w:sz w:val="24"/>
                <w:szCs w:val="24"/>
              </w:rPr>
            </w:pPr>
            <w:r w:rsidRPr="00D17DE2">
              <w:rPr>
                <w:rFonts w:ascii="Source Sans Pro Light" w:hAnsi="Source Sans Pro Light"/>
                <w:sz w:val="24"/>
                <w:szCs w:val="24"/>
              </w:rPr>
              <w:t>1</w:t>
            </w:r>
          </w:p>
        </w:tc>
        <w:tc>
          <w:tcPr>
            <w:tcW w:w="1701" w:type="dxa"/>
            <w:tcBorders>
              <w:top w:val="single" w:sz="4" w:space="0" w:color="48B2AA"/>
              <w:left w:val="single" w:sz="4" w:space="0" w:color="48B2AA"/>
              <w:bottom w:val="single" w:sz="4" w:space="0" w:color="48B2AA"/>
              <w:right w:val="single" w:sz="4" w:space="0" w:color="48B2AA"/>
            </w:tcBorders>
          </w:tcPr>
          <w:p w14:paraId="0A1839F7" w14:textId="0744D4F8" w:rsidR="00D6185E" w:rsidRPr="00D17DE2" w:rsidRDefault="00D6185E" w:rsidP="00D17DE2">
            <w:pPr>
              <w:jc w:val="center"/>
              <w:rPr>
                <w:rFonts w:ascii="Source Sans Pro Light" w:hAnsi="Source Sans Pro Light"/>
                <w:sz w:val="24"/>
                <w:szCs w:val="24"/>
              </w:rPr>
            </w:pPr>
          </w:p>
        </w:tc>
        <w:tc>
          <w:tcPr>
            <w:tcW w:w="3855" w:type="dxa"/>
            <w:tcBorders>
              <w:top w:val="single" w:sz="4" w:space="0" w:color="48B2AA"/>
              <w:left w:val="single" w:sz="4" w:space="0" w:color="48B2AA"/>
              <w:bottom w:val="single" w:sz="4" w:space="0" w:color="48B2AA"/>
              <w:right w:val="single" w:sz="4" w:space="0" w:color="48B2AA"/>
            </w:tcBorders>
          </w:tcPr>
          <w:p w14:paraId="16BED477" w14:textId="4728E779" w:rsidR="00D6185E" w:rsidRPr="00D17DE2" w:rsidRDefault="00D6185E" w:rsidP="00D17DE2">
            <w:pPr>
              <w:jc w:val="center"/>
            </w:pPr>
          </w:p>
        </w:tc>
      </w:tr>
      <w:tr w:rsidR="00D17DE2" w:rsidRPr="00D17DE2" w14:paraId="7EC27E94" w14:textId="31E987FD" w:rsidTr="00397FDE">
        <w:trPr>
          <w:trHeight w:val="293"/>
        </w:trPr>
        <w:tc>
          <w:tcPr>
            <w:tcW w:w="2261" w:type="dxa"/>
            <w:tcBorders>
              <w:top w:val="single" w:sz="4" w:space="0" w:color="48B2AA"/>
              <w:left w:val="single" w:sz="4" w:space="0" w:color="48B2AA"/>
              <w:bottom w:val="single" w:sz="4" w:space="0" w:color="48B2AA"/>
              <w:right w:val="single" w:sz="4" w:space="0" w:color="48B2AA"/>
            </w:tcBorders>
          </w:tcPr>
          <w:p w14:paraId="32066ED6" w14:textId="77777777" w:rsidR="00D6185E" w:rsidRPr="00D17DE2" w:rsidRDefault="00D6185E" w:rsidP="00D17DE2">
            <w:pPr>
              <w:jc w:val="center"/>
              <w:rPr>
                <w:rFonts w:ascii="Source Sans Pro Light" w:hAnsi="Source Sans Pro Light"/>
                <w:sz w:val="24"/>
                <w:szCs w:val="24"/>
              </w:rPr>
            </w:pPr>
            <w:r w:rsidRPr="00D17DE2">
              <w:rPr>
                <w:rFonts w:ascii="Source Sans Pro Light" w:hAnsi="Source Sans Pro Light"/>
                <w:sz w:val="24"/>
                <w:szCs w:val="24"/>
              </w:rPr>
              <w:t>Quality Assurance</w:t>
            </w:r>
          </w:p>
        </w:tc>
        <w:tc>
          <w:tcPr>
            <w:tcW w:w="1562" w:type="dxa"/>
            <w:tcBorders>
              <w:top w:val="single" w:sz="4" w:space="0" w:color="48B2AA"/>
              <w:left w:val="single" w:sz="4" w:space="0" w:color="48B2AA"/>
              <w:bottom w:val="single" w:sz="4" w:space="0" w:color="48B2AA"/>
              <w:right w:val="single" w:sz="4" w:space="0" w:color="48B2AA"/>
            </w:tcBorders>
          </w:tcPr>
          <w:p w14:paraId="3BD6C2F0" w14:textId="17F002CE" w:rsidR="00D6185E" w:rsidRPr="00D17DE2" w:rsidRDefault="00D6185E" w:rsidP="00D17DE2">
            <w:pPr>
              <w:jc w:val="center"/>
              <w:rPr>
                <w:rFonts w:ascii="Source Sans Pro Light" w:hAnsi="Source Sans Pro Light"/>
                <w:sz w:val="24"/>
                <w:szCs w:val="24"/>
              </w:rPr>
            </w:pPr>
            <w:r w:rsidRPr="00D17DE2">
              <w:rPr>
                <w:rFonts w:ascii="Source Sans Pro Light" w:hAnsi="Source Sans Pro Light"/>
                <w:sz w:val="24"/>
                <w:szCs w:val="24"/>
              </w:rPr>
              <w:t>1</w:t>
            </w:r>
          </w:p>
        </w:tc>
        <w:tc>
          <w:tcPr>
            <w:tcW w:w="1701" w:type="dxa"/>
            <w:tcBorders>
              <w:top w:val="single" w:sz="4" w:space="0" w:color="48B2AA"/>
              <w:left w:val="single" w:sz="4" w:space="0" w:color="48B2AA"/>
              <w:bottom w:val="single" w:sz="4" w:space="0" w:color="48B2AA"/>
              <w:right w:val="single" w:sz="4" w:space="0" w:color="48B2AA"/>
            </w:tcBorders>
          </w:tcPr>
          <w:p w14:paraId="390137B2" w14:textId="120FED12" w:rsidR="00D6185E" w:rsidRPr="00D17DE2" w:rsidRDefault="00D6185E" w:rsidP="00D17DE2">
            <w:pPr>
              <w:jc w:val="center"/>
              <w:rPr>
                <w:rFonts w:ascii="Source Sans Pro Light" w:hAnsi="Source Sans Pro Light"/>
                <w:sz w:val="24"/>
                <w:szCs w:val="24"/>
              </w:rPr>
            </w:pPr>
          </w:p>
        </w:tc>
        <w:tc>
          <w:tcPr>
            <w:tcW w:w="3855" w:type="dxa"/>
            <w:tcBorders>
              <w:top w:val="single" w:sz="4" w:space="0" w:color="48B2AA"/>
              <w:left w:val="single" w:sz="4" w:space="0" w:color="48B2AA"/>
              <w:bottom w:val="single" w:sz="4" w:space="0" w:color="48B2AA"/>
              <w:right w:val="single" w:sz="4" w:space="0" w:color="48B2AA"/>
            </w:tcBorders>
          </w:tcPr>
          <w:p w14:paraId="6712B592" w14:textId="76AAD08F" w:rsidR="00D6185E" w:rsidRPr="00D17DE2" w:rsidRDefault="00D6185E" w:rsidP="00D17DE2">
            <w:pPr>
              <w:jc w:val="center"/>
            </w:pPr>
          </w:p>
        </w:tc>
      </w:tr>
      <w:tr w:rsidR="00D17DE2" w:rsidRPr="00D17DE2" w14:paraId="53A08A83" w14:textId="53CC98E0" w:rsidTr="00397FDE">
        <w:trPr>
          <w:trHeight w:val="293"/>
        </w:trPr>
        <w:tc>
          <w:tcPr>
            <w:tcW w:w="2261" w:type="dxa"/>
            <w:tcBorders>
              <w:top w:val="single" w:sz="4" w:space="0" w:color="48B2AA"/>
              <w:left w:val="single" w:sz="4" w:space="0" w:color="48B2AA"/>
              <w:bottom w:val="single" w:sz="4" w:space="0" w:color="48B2AA"/>
              <w:right w:val="single" w:sz="4" w:space="0" w:color="48B2AA"/>
            </w:tcBorders>
          </w:tcPr>
          <w:p w14:paraId="067EE895" w14:textId="77777777" w:rsidR="00D6185E" w:rsidRPr="00D17DE2" w:rsidRDefault="00D6185E" w:rsidP="00D17DE2">
            <w:pPr>
              <w:jc w:val="center"/>
              <w:rPr>
                <w:rFonts w:ascii="Source Sans Pro Light" w:hAnsi="Source Sans Pro Light"/>
                <w:sz w:val="24"/>
                <w:szCs w:val="24"/>
              </w:rPr>
            </w:pPr>
            <w:r w:rsidRPr="00D17DE2">
              <w:rPr>
                <w:rFonts w:ascii="Source Sans Pro Light" w:hAnsi="Source Sans Pro Light"/>
                <w:sz w:val="24"/>
                <w:szCs w:val="24"/>
              </w:rPr>
              <w:t>Business Analyst</w:t>
            </w:r>
          </w:p>
        </w:tc>
        <w:tc>
          <w:tcPr>
            <w:tcW w:w="1562" w:type="dxa"/>
            <w:tcBorders>
              <w:top w:val="single" w:sz="4" w:space="0" w:color="48B2AA"/>
              <w:left w:val="single" w:sz="4" w:space="0" w:color="48B2AA"/>
              <w:bottom w:val="single" w:sz="4" w:space="0" w:color="48B2AA"/>
              <w:right w:val="single" w:sz="4" w:space="0" w:color="48B2AA"/>
            </w:tcBorders>
          </w:tcPr>
          <w:p w14:paraId="4DAD567F" w14:textId="6F9DC70A" w:rsidR="00D6185E" w:rsidRPr="00D17DE2" w:rsidRDefault="00D6185E" w:rsidP="00D17DE2">
            <w:pPr>
              <w:jc w:val="center"/>
              <w:rPr>
                <w:rFonts w:ascii="Source Sans Pro Light" w:hAnsi="Source Sans Pro Light"/>
                <w:sz w:val="24"/>
                <w:szCs w:val="24"/>
              </w:rPr>
            </w:pPr>
            <w:r w:rsidRPr="00D17DE2">
              <w:rPr>
                <w:rFonts w:ascii="Source Sans Pro Light" w:hAnsi="Source Sans Pro Light"/>
                <w:sz w:val="24"/>
                <w:szCs w:val="24"/>
              </w:rPr>
              <w:t>1</w:t>
            </w:r>
          </w:p>
        </w:tc>
        <w:tc>
          <w:tcPr>
            <w:tcW w:w="1701" w:type="dxa"/>
            <w:tcBorders>
              <w:top w:val="single" w:sz="4" w:space="0" w:color="48B2AA"/>
              <w:left w:val="single" w:sz="4" w:space="0" w:color="48B2AA"/>
              <w:bottom w:val="single" w:sz="4" w:space="0" w:color="48B2AA"/>
              <w:right w:val="single" w:sz="4" w:space="0" w:color="48B2AA"/>
            </w:tcBorders>
          </w:tcPr>
          <w:p w14:paraId="0DDC3316" w14:textId="7E6B754A" w:rsidR="00D6185E" w:rsidRPr="00D17DE2" w:rsidRDefault="00D6185E" w:rsidP="00D17DE2">
            <w:pPr>
              <w:jc w:val="center"/>
              <w:rPr>
                <w:rFonts w:ascii="Source Sans Pro Light" w:hAnsi="Source Sans Pro Light"/>
                <w:sz w:val="24"/>
                <w:szCs w:val="24"/>
              </w:rPr>
            </w:pPr>
          </w:p>
        </w:tc>
        <w:tc>
          <w:tcPr>
            <w:tcW w:w="3855" w:type="dxa"/>
            <w:tcBorders>
              <w:top w:val="single" w:sz="4" w:space="0" w:color="48B2AA"/>
              <w:left w:val="single" w:sz="4" w:space="0" w:color="48B2AA"/>
              <w:bottom w:val="single" w:sz="4" w:space="0" w:color="48B2AA"/>
              <w:right w:val="single" w:sz="4" w:space="0" w:color="48B2AA"/>
            </w:tcBorders>
          </w:tcPr>
          <w:p w14:paraId="6B11A65C" w14:textId="08068D68" w:rsidR="00D6185E" w:rsidRPr="00D17DE2" w:rsidRDefault="00D6185E" w:rsidP="00D17DE2">
            <w:pPr>
              <w:jc w:val="center"/>
            </w:pPr>
          </w:p>
        </w:tc>
      </w:tr>
      <w:tr w:rsidR="00D6185E" w:rsidRPr="00D17DE2" w14:paraId="2D69CCBE" w14:textId="1F280139" w:rsidTr="00397FDE">
        <w:trPr>
          <w:trHeight w:val="293"/>
        </w:trPr>
        <w:tc>
          <w:tcPr>
            <w:tcW w:w="2261" w:type="dxa"/>
            <w:tcBorders>
              <w:top w:val="single" w:sz="4" w:space="0" w:color="48B2AA"/>
              <w:left w:val="single" w:sz="4" w:space="0" w:color="48B2AA"/>
              <w:bottom w:val="single" w:sz="4" w:space="0" w:color="48B2AA"/>
              <w:right w:val="single" w:sz="4" w:space="0" w:color="48B2AA"/>
            </w:tcBorders>
          </w:tcPr>
          <w:p w14:paraId="50EEB448" w14:textId="77777777" w:rsidR="00D6185E" w:rsidRPr="00D17DE2" w:rsidRDefault="00D6185E" w:rsidP="00D17DE2">
            <w:pPr>
              <w:jc w:val="center"/>
              <w:rPr>
                <w:rFonts w:ascii="Source Sans Pro Light" w:hAnsi="Source Sans Pro Light"/>
                <w:sz w:val="24"/>
                <w:szCs w:val="24"/>
              </w:rPr>
            </w:pPr>
            <w:r w:rsidRPr="00D17DE2">
              <w:rPr>
                <w:rFonts w:ascii="Source Sans Pro Light" w:hAnsi="Source Sans Pro Light"/>
                <w:sz w:val="24"/>
                <w:szCs w:val="24"/>
              </w:rPr>
              <w:t>UI / UX</w:t>
            </w:r>
          </w:p>
        </w:tc>
        <w:tc>
          <w:tcPr>
            <w:tcW w:w="1562" w:type="dxa"/>
            <w:tcBorders>
              <w:top w:val="single" w:sz="4" w:space="0" w:color="48B2AA"/>
              <w:left w:val="single" w:sz="4" w:space="0" w:color="48B2AA"/>
              <w:bottom w:val="single" w:sz="4" w:space="0" w:color="48B2AA"/>
              <w:right w:val="single" w:sz="4" w:space="0" w:color="48B2AA"/>
            </w:tcBorders>
          </w:tcPr>
          <w:p w14:paraId="70870F30" w14:textId="2A5170F2" w:rsidR="00D6185E" w:rsidRPr="00D17DE2" w:rsidRDefault="00D6185E" w:rsidP="00D17DE2">
            <w:pPr>
              <w:jc w:val="center"/>
              <w:rPr>
                <w:rFonts w:ascii="Source Sans Pro Light" w:hAnsi="Source Sans Pro Light"/>
                <w:sz w:val="24"/>
                <w:szCs w:val="24"/>
              </w:rPr>
            </w:pPr>
            <w:r w:rsidRPr="00D17DE2">
              <w:rPr>
                <w:rFonts w:ascii="Source Sans Pro Light" w:hAnsi="Source Sans Pro Light"/>
                <w:sz w:val="24"/>
                <w:szCs w:val="24"/>
              </w:rPr>
              <w:t>1</w:t>
            </w:r>
          </w:p>
        </w:tc>
        <w:tc>
          <w:tcPr>
            <w:tcW w:w="1701" w:type="dxa"/>
            <w:tcBorders>
              <w:top w:val="single" w:sz="4" w:space="0" w:color="48B2AA"/>
              <w:left w:val="single" w:sz="4" w:space="0" w:color="48B2AA"/>
              <w:bottom w:val="single" w:sz="4" w:space="0" w:color="48B2AA"/>
              <w:right w:val="single" w:sz="4" w:space="0" w:color="48B2AA"/>
            </w:tcBorders>
          </w:tcPr>
          <w:p w14:paraId="085E86E6" w14:textId="6B10FDAF" w:rsidR="00D6185E" w:rsidRPr="00D17DE2" w:rsidRDefault="00D6185E" w:rsidP="00D17DE2">
            <w:pPr>
              <w:jc w:val="center"/>
              <w:rPr>
                <w:rFonts w:ascii="Source Sans Pro Light" w:hAnsi="Source Sans Pro Light"/>
                <w:sz w:val="24"/>
                <w:szCs w:val="24"/>
              </w:rPr>
            </w:pPr>
          </w:p>
        </w:tc>
        <w:tc>
          <w:tcPr>
            <w:tcW w:w="3855" w:type="dxa"/>
            <w:tcBorders>
              <w:top w:val="single" w:sz="4" w:space="0" w:color="48B2AA"/>
              <w:left w:val="single" w:sz="4" w:space="0" w:color="48B2AA"/>
              <w:bottom w:val="single" w:sz="4" w:space="0" w:color="48B2AA"/>
              <w:right w:val="single" w:sz="4" w:space="0" w:color="48B2AA"/>
            </w:tcBorders>
          </w:tcPr>
          <w:p w14:paraId="5CC3AD77" w14:textId="7B7FA605" w:rsidR="00D6185E" w:rsidRPr="00D17DE2" w:rsidRDefault="00D6185E" w:rsidP="00D17DE2">
            <w:pPr>
              <w:jc w:val="center"/>
            </w:pPr>
          </w:p>
        </w:tc>
      </w:tr>
    </w:tbl>
    <w:p w14:paraId="72444824" w14:textId="0CCD6903" w:rsidR="005F512B" w:rsidRPr="005F512B" w:rsidRDefault="00837ECC" w:rsidP="00837ECC">
      <w:pPr>
        <w:rPr>
          <w:lang w:eastAsia="en-GB"/>
        </w:rPr>
      </w:pPr>
      <w:r>
        <w:rPr>
          <w:lang w:eastAsia="en-GB"/>
        </w:rPr>
        <w:t>[[/</w:t>
      </w:r>
      <w:r w:rsidR="005F512B" w:rsidRPr="005F512B">
        <w:rPr>
          <w:lang w:eastAsia="en-GB"/>
        </w:rPr>
        <w:t>isBothPlatform</w:t>
      </w:r>
      <w:r>
        <w:rPr>
          <w:lang w:eastAsia="en-GB"/>
        </w:rPr>
        <w:t>]]</w:t>
      </w:r>
    </w:p>
    <w:p w14:paraId="34C86564" w14:textId="55916625" w:rsidR="00837ECC" w:rsidRPr="00837ECC" w:rsidRDefault="00837ECC" w:rsidP="00837ECC">
      <w:pPr>
        <w:rPr>
          <w:lang w:eastAsia="en-GB"/>
        </w:rPr>
      </w:pPr>
      <w:r>
        <w:rPr>
          <w:lang w:eastAsia="en-GB"/>
        </w:rPr>
        <w:t>[[#</w:t>
      </w:r>
      <w:r w:rsidRPr="00E2516A">
        <w:rPr>
          <w:lang w:eastAsia="en-GB"/>
        </w:rPr>
        <w:t>isPlatform</w:t>
      </w:r>
      <w:r>
        <w:rPr>
          <w:lang w:eastAsia="en-GB"/>
        </w:rPr>
        <w:t>Desktop]]</w:t>
      </w:r>
    </w:p>
    <w:tbl>
      <w:tblPr>
        <w:tblStyle w:val="TableGrid"/>
        <w:tblW w:w="9379" w:type="dxa"/>
        <w:tblLook w:val="04A0" w:firstRow="1" w:lastRow="0" w:firstColumn="1" w:lastColumn="0" w:noHBand="0" w:noVBand="1"/>
      </w:tblPr>
      <w:tblGrid>
        <w:gridCol w:w="2261"/>
        <w:gridCol w:w="1562"/>
        <w:gridCol w:w="1701"/>
        <w:gridCol w:w="3855"/>
      </w:tblGrid>
      <w:tr w:rsidR="00837ECC" w:rsidRPr="00D17DE2" w14:paraId="5E4FB237" w14:textId="77777777" w:rsidTr="00007A44">
        <w:trPr>
          <w:trHeight w:val="293"/>
        </w:trPr>
        <w:tc>
          <w:tcPr>
            <w:tcW w:w="2261" w:type="dxa"/>
            <w:tcBorders>
              <w:top w:val="single" w:sz="4" w:space="0" w:color="48B2AA"/>
              <w:left w:val="single" w:sz="4" w:space="0" w:color="48B2AA"/>
              <w:bottom w:val="single" w:sz="4" w:space="0" w:color="48B2AA"/>
              <w:right w:val="single" w:sz="4" w:space="0" w:color="48B2AA"/>
            </w:tcBorders>
            <w:shd w:val="clear" w:color="auto" w:fill="48B2AA"/>
          </w:tcPr>
          <w:p w14:paraId="48437463" w14:textId="77777777" w:rsidR="00837ECC" w:rsidRPr="00D17DE2" w:rsidRDefault="00837ECC" w:rsidP="00007A44">
            <w:pPr>
              <w:jc w:val="center"/>
              <w:rPr>
                <w:rFonts w:ascii="Source Sans Pro Light" w:hAnsi="Source Sans Pro Light"/>
                <w:b/>
                <w:bCs/>
                <w:sz w:val="24"/>
                <w:szCs w:val="24"/>
              </w:rPr>
            </w:pPr>
            <w:r w:rsidRPr="00D17DE2">
              <w:rPr>
                <w:rFonts w:ascii="Source Sans Pro Light" w:hAnsi="Source Sans Pro Light"/>
                <w:b/>
                <w:bCs/>
                <w:sz w:val="24"/>
                <w:szCs w:val="24"/>
              </w:rPr>
              <w:t>Project Team Components</w:t>
            </w:r>
          </w:p>
        </w:tc>
        <w:tc>
          <w:tcPr>
            <w:tcW w:w="1562" w:type="dxa"/>
            <w:tcBorders>
              <w:top w:val="single" w:sz="4" w:space="0" w:color="48B2AA"/>
              <w:left w:val="single" w:sz="4" w:space="0" w:color="48B2AA"/>
              <w:bottom w:val="single" w:sz="4" w:space="0" w:color="48B2AA"/>
              <w:right w:val="single" w:sz="4" w:space="0" w:color="48B2AA"/>
            </w:tcBorders>
            <w:shd w:val="clear" w:color="auto" w:fill="48B2AA"/>
          </w:tcPr>
          <w:p w14:paraId="5ED4C365" w14:textId="77777777" w:rsidR="00837ECC" w:rsidRPr="00D17DE2" w:rsidRDefault="00837ECC" w:rsidP="00007A44">
            <w:pPr>
              <w:jc w:val="center"/>
              <w:rPr>
                <w:rFonts w:ascii="Source Sans Pro Light" w:hAnsi="Source Sans Pro Light"/>
                <w:b/>
                <w:bCs/>
                <w:sz w:val="24"/>
                <w:szCs w:val="24"/>
              </w:rPr>
            </w:pPr>
            <w:r w:rsidRPr="00D17DE2">
              <w:rPr>
                <w:rFonts w:ascii="Source Sans Pro Light" w:hAnsi="Source Sans Pro Light"/>
                <w:b/>
                <w:bCs/>
                <w:sz w:val="24"/>
                <w:szCs w:val="24"/>
              </w:rPr>
              <w:t>Number of Resources</w:t>
            </w:r>
          </w:p>
        </w:tc>
        <w:tc>
          <w:tcPr>
            <w:tcW w:w="1701" w:type="dxa"/>
            <w:tcBorders>
              <w:top w:val="single" w:sz="4" w:space="0" w:color="48B2AA"/>
              <w:left w:val="single" w:sz="4" w:space="0" w:color="48B2AA"/>
              <w:bottom w:val="single" w:sz="4" w:space="0" w:color="48B2AA"/>
              <w:right w:val="single" w:sz="4" w:space="0" w:color="48B2AA"/>
            </w:tcBorders>
            <w:shd w:val="clear" w:color="auto" w:fill="48B2AA"/>
          </w:tcPr>
          <w:p w14:paraId="2358D3D5" w14:textId="77777777" w:rsidR="00837ECC" w:rsidRPr="00D17DE2" w:rsidRDefault="00837ECC" w:rsidP="00007A44">
            <w:pPr>
              <w:jc w:val="center"/>
              <w:rPr>
                <w:rFonts w:ascii="Source Sans Pro Light" w:hAnsi="Source Sans Pro Light"/>
                <w:b/>
                <w:bCs/>
                <w:sz w:val="24"/>
                <w:szCs w:val="24"/>
              </w:rPr>
            </w:pPr>
            <w:r w:rsidRPr="00D17DE2">
              <w:rPr>
                <w:rFonts w:ascii="Source Sans Pro Light" w:hAnsi="Source Sans Pro Light"/>
                <w:b/>
                <w:bCs/>
                <w:sz w:val="24"/>
                <w:szCs w:val="24"/>
              </w:rPr>
              <w:t>Working Days Required</w:t>
            </w:r>
          </w:p>
        </w:tc>
        <w:tc>
          <w:tcPr>
            <w:tcW w:w="3855" w:type="dxa"/>
            <w:tcBorders>
              <w:top w:val="single" w:sz="4" w:space="0" w:color="48B2AA"/>
              <w:left w:val="single" w:sz="4" w:space="0" w:color="48B2AA"/>
              <w:bottom w:val="single" w:sz="4" w:space="0" w:color="48B2AA"/>
              <w:right w:val="single" w:sz="4" w:space="0" w:color="48B2AA"/>
            </w:tcBorders>
            <w:shd w:val="clear" w:color="auto" w:fill="48B2AA"/>
          </w:tcPr>
          <w:p w14:paraId="21C35990" w14:textId="77777777" w:rsidR="00837ECC" w:rsidRPr="00D17DE2" w:rsidRDefault="00837ECC" w:rsidP="00007A44">
            <w:pPr>
              <w:jc w:val="center"/>
              <w:rPr>
                <w:b/>
                <w:bCs/>
              </w:rPr>
            </w:pPr>
            <w:r w:rsidRPr="00D17DE2">
              <w:rPr>
                <w:rFonts w:ascii="Source Sans Pro Light" w:hAnsi="Source Sans Pro Light"/>
                <w:b/>
                <w:bCs/>
                <w:sz w:val="24"/>
                <w:szCs w:val="24"/>
              </w:rPr>
              <w:t>Amount</w:t>
            </w:r>
          </w:p>
        </w:tc>
      </w:tr>
      <w:tr w:rsidR="00837ECC" w:rsidRPr="00D17DE2" w14:paraId="61BF3341" w14:textId="77777777" w:rsidTr="00007A44">
        <w:trPr>
          <w:trHeight w:val="293"/>
        </w:trPr>
        <w:tc>
          <w:tcPr>
            <w:tcW w:w="2261" w:type="dxa"/>
            <w:tcBorders>
              <w:top w:val="single" w:sz="4" w:space="0" w:color="48B2AA"/>
              <w:left w:val="single" w:sz="4" w:space="0" w:color="48B2AA"/>
              <w:bottom w:val="single" w:sz="4" w:space="0" w:color="48B2AA"/>
              <w:right w:val="single" w:sz="4" w:space="0" w:color="48B2AA"/>
            </w:tcBorders>
          </w:tcPr>
          <w:p w14:paraId="3274DE12" w14:textId="77777777"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Project Manager</w:t>
            </w:r>
          </w:p>
        </w:tc>
        <w:tc>
          <w:tcPr>
            <w:tcW w:w="1562" w:type="dxa"/>
            <w:tcBorders>
              <w:top w:val="single" w:sz="4" w:space="0" w:color="48B2AA"/>
              <w:left w:val="single" w:sz="4" w:space="0" w:color="48B2AA"/>
              <w:bottom w:val="single" w:sz="4" w:space="0" w:color="48B2AA"/>
              <w:right w:val="single" w:sz="4" w:space="0" w:color="48B2AA"/>
            </w:tcBorders>
          </w:tcPr>
          <w:p w14:paraId="48781634" w14:textId="77777777"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1</w:t>
            </w:r>
          </w:p>
        </w:tc>
        <w:tc>
          <w:tcPr>
            <w:tcW w:w="1701" w:type="dxa"/>
            <w:tcBorders>
              <w:top w:val="single" w:sz="4" w:space="0" w:color="48B2AA"/>
              <w:left w:val="single" w:sz="4" w:space="0" w:color="48B2AA"/>
              <w:bottom w:val="single" w:sz="4" w:space="0" w:color="48B2AA"/>
              <w:right w:val="single" w:sz="4" w:space="0" w:color="48B2AA"/>
            </w:tcBorders>
          </w:tcPr>
          <w:p w14:paraId="41F8B589" w14:textId="77777777" w:rsidR="00837ECC" w:rsidRPr="00D17DE2" w:rsidRDefault="00837ECC" w:rsidP="00007A44">
            <w:pPr>
              <w:jc w:val="center"/>
              <w:rPr>
                <w:rFonts w:ascii="Source Sans Pro Light" w:hAnsi="Source Sans Pro Light"/>
                <w:sz w:val="24"/>
                <w:szCs w:val="24"/>
              </w:rPr>
            </w:pPr>
          </w:p>
        </w:tc>
        <w:tc>
          <w:tcPr>
            <w:tcW w:w="3855" w:type="dxa"/>
            <w:tcBorders>
              <w:top w:val="single" w:sz="4" w:space="0" w:color="48B2AA"/>
              <w:left w:val="single" w:sz="4" w:space="0" w:color="48B2AA"/>
              <w:bottom w:val="single" w:sz="4" w:space="0" w:color="48B2AA"/>
              <w:right w:val="single" w:sz="4" w:space="0" w:color="48B2AA"/>
            </w:tcBorders>
          </w:tcPr>
          <w:p w14:paraId="7D593124" w14:textId="77777777" w:rsidR="00837ECC" w:rsidRPr="00D17DE2" w:rsidRDefault="00837ECC" w:rsidP="00007A44">
            <w:pPr>
              <w:jc w:val="center"/>
            </w:pPr>
          </w:p>
        </w:tc>
      </w:tr>
      <w:tr w:rsidR="00837ECC" w:rsidRPr="00D17DE2" w14:paraId="42F89B3A" w14:textId="77777777" w:rsidTr="00007A44">
        <w:trPr>
          <w:trHeight w:val="293"/>
        </w:trPr>
        <w:tc>
          <w:tcPr>
            <w:tcW w:w="2261" w:type="dxa"/>
            <w:tcBorders>
              <w:top w:val="single" w:sz="4" w:space="0" w:color="48B2AA"/>
              <w:left w:val="single" w:sz="4" w:space="0" w:color="48B2AA"/>
              <w:bottom w:val="single" w:sz="4" w:space="0" w:color="48B2AA"/>
              <w:right w:val="single" w:sz="4" w:space="0" w:color="48B2AA"/>
            </w:tcBorders>
          </w:tcPr>
          <w:p w14:paraId="7F1E2425" w14:textId="77777777"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API Developers</w:t>
            </w:r>
          </w:p>
        </w:tc>
        <w:tc>
          <w:tcPr>
            <w:tcW w:w="1562" w:type="dxa"/>
            <w:tcBorders>
              <w:top w:val="single" w:sz="4" w:space="0" w:color="48B2AA"/>
              <w:left w:val="single" w:sz="4" w:space="0" w:color="48B2AA"/>
              <w:bottom w:val="single" w:sz="4" w:space="0" w:color="48B2AA"/>
              <w:right w:val="single" w:sz="4" w:space="0" w:color="48B2AA"/>
            </w:tcBorders>
          </w:tcPr>
          <w:p w14:paraId="425D8FFC" w14:textId="77777777"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1</w:t>
            </w:r>
          </w:p>
        </w:tc>
        <w:tc>
          <w:tcPr>
            <w:tcW w:w="1701" w:type="dxa"/>
            <w:tcBorders>
              <w:top w:val="single" w:sz="4" w:space="0" w:color="48B2AA"/>
              <w:left w:val="single" w:sz="4" w:space="0" w:color="48B2AA"/>
              <w:bottom w:val="single" w:sz="4" w:space="0" w:color="48B2AA"/>
              <w:right w:val="single" w:sz="4" w:space="0" w:color="48B2AA"/>
            </w:tcBorders>
          </w:tcPr>
          <w:p w14:paraId="1A6989CB" w14:textId="77777777" w:rsidR="00837ECC" w:rsidRPr="00D17DE2" w:rsidRDefault="00837ECC" w:rsidP="00007A44">
            <w:pPr>
              <w:jc w:val="center"/>
              <w:rPr>
                <w:rFonts w:ascii="Source Sans Pro Light" w:hAnsi="Source Sans Pro Light"/>
                <w:sz w:val="24"/>
                <w:szCs w:val="24"/>
              </w:rPr>
            </w:pPr>
          </w:p>
        </w:tc>
        <w:tc>
          <w:tcPr>
            <w:tcW w:w="3855" w:type="dxa"/>
            <w:tcBorders>
              <w:top w:val="single" w:sz="4" w:space="0" w:color="48B2AA"/>
              <w:left w:val="single" w:sz="4" w:space="0" w:color="48B2AA"/>
              <w:bottom w:val="single" w:sz="4" w:space="0" w:color="48B2AA"/>
              <w:right w:val="single" w:sz="4" w:space="0" w:color="48B2AA"/>
            </w:tcBorders>
          </w:tcPr>
          <w:p w14:paraId="5DD80304" w14:textId="77777777" w:rsidR="00837ECC" w:rsidRPr="00D17DE2" w:rsidRDefault="00837ECC" w:rsidP="00007A44">
            <w:pPr>
              <w:jc w:val="center"/>
            </w:pPr>
          </w:p>
        </w:tc>
      </w:tr>
      <w:tr w:rsidR="00837ECC" w:rsidRPr="00D17DE2" w14:paraId="5744214B" w14:textId="77777777" w:rsidTr="00007A44">
        <w:trPr>
          <w:trHeight w:val="293"/>
        </w:trPr>
        <w:tc>
          <w:tcPr>
            <w:tcW w:w="2261" w:type="dxa"/>
            <w:tcBorders>
              <w:top w:val="single" w:sz="4" w:space="0" w:color="48B2AA"/>
              <w:left w:val="single" w:sz="4" w:space="0" w:color="48B2AA"/>
              <w:bottom w:val="single" w:sz="4" w:space="0" w:color="48B2AA"/>
              <w:right w:val="single" w:sz="4" w:space="0" w:color="48B2AA"/>
            </w:tcBorders>
          </w:tcPr>
          <w:p w14:paraId="5667D3B0" w14:textId="77777777" w:rsidR="00837ECC" w:rsidRPr="00D17DE2" w:rsidRDefault="00837ECC" w:rsidP="00007A44">
            <w:pPr>
              <w:jc w:val="center"/>
            </w:pPr>
            <w:r w:rsidRPr="00D17DE2">
              <w:rPr>
                <w:rFonts w:ascii="Source Sans Pro Light" w:hAnsi="Source Sans Pro Light"/>
                <w:sz w:val="24"/>
                <w:szCs w:val="24"/>
              </w:rPr>
              <w:t>Web Developers</w:t>
            </w:r>
          </w:p>
        </w:tc>
        <w:tc>
          <w:tcPr>
            <w:tcW w:w="1562" w:type="dxa"/>
            <w:tcBorders>
              <w:top w:val="single" w:sz="4" w:space="0" w:color="48B2AA"/>
              <w:left w:val="single" w:sz="4" w:space="0" w:color="48B2AA"/>
              <w:bottom w:val="single" w:sz="4" w:space="0" w:color="48B2AA"/>
              <w:right w:val="single" w:sz="4" w:space="0" w:color="48B2AA"/>
            </w:tcBorders>
          </w:tcPr>
          <w:p w14:paraId="6830FC0C" w14:textId="77777777" w:rsidR="00837ECC" w:rsidRPr="00D17DE2" w:rsidRDefault="00837ECC" w:rsidP="00007A44">
            <w:pPr>
              <w:jc w:val="center"/>
            </w:pPr>
            <w:r w:rsidRPr="00D17DE2">
              <w:rPr>
                <w:rFonts w:ascii="Source Sans Pro Light" w:hAnsi="Source Sans Pro Light"/>
                <w:sz w:val="24"/>
                <w:szCs w:val="24"/>
              </w:rPr>
              <w:t>1</w:t>
            </w:r>
          </w:p>
        </w:tc>
        <w:tc>
          <w:tcPr>
            <w:tcW w:w="1701" w:type="dxa"/>
            <w:tcBorders>
              <w:top w:val="single" w:sz="4" w:space="0" w:color="48B2AA"/>
              <w:left w:val="single" w:sz="4" w:space="0" w:color="48B2AA"/>
              <w:bottom w:val="single" w:sz="4" w:space="0" w:color="48B2AA"/>
              <w:right w:val="single" w:sz="4" w:space="0" w:color="48B2AA"/>
            </w:tcBorders>
          </w:tcPr>
          <w:p w14:paraId="3A4254E4" w14:textId="77777777" w:rsidR="00837ECC" w:rsidRPr="00D17DE2" w:rsidRDefault="00837ECC" w:rsidP="00007A44">
            <w:pPr>
              <w:jc w:val="center"/>
            </w:pPr>
          </w:p>
        </w:tc>
        <w:tc>
          <w:tcPr>
            <w:tcW w:w="3855" w:type="dxa"/>
            <w:tcBorders>
              <w:top w:val="single" w:sz="4" w:space="0" w:color="48B2AA"/>
              <w:left w:val="single" w:sz="4" w:space="0" w:color="48B2AA"/>
              <w:bottom w:val="single" w:sz="4" w:space="0" w:color="48B2AA"/>
              <w:right w:val="single" w:sz="4" w:space="0" w:color="48B2AA"/>
            </w:tcBorders>
          </w:tcPr>
          <w:p w14:paraId="1DBF8453" w14:textId="77777777" w:rsidR="00837ECC" w:rsidRPr="00D17DE2" w:rsidRDefault="00837ECC" w:rsidP="00007A44">
            <w:pPr>
              <w:jc w:val="center"/>
            </w:pPr>
          </w:p>
        </w:tc>
      </w:tr>
      <w:tr w:rsidR="00837ECC" w:rsidRPr="00D17DE2" w14:paraId="71457BB6" w14:textId="77777777" w:rsidTr="00007A44">
        <w:trPr>
          <w:trHeight w:val="293"/>
        </w:trPr>
        <w:tc>
          <w:tcPr>
            <w:tcW w:w="2261" w:type="dxa"/>
            <w:tcBorders>
              <w:top w:val="single" w:sz="4" w:space="0" w:color="48B2AA"/>
              <w:left w:val="single" w:sz="4" w:space="0" w:color="48B2AA"/>
              <w:bottom w:val="single" w:sz="4" w:space="0" w:color="48B2AA"/>
              <w:right w:val="single" w:sz="4" w:space="0" w:color="48B2AA"/>
            </w:tcBorders>
          </w:tcPr>
          <w:p w14:paraId="6BBE1C7A" w14:textId="318DC653"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Technical Lead</w:t>
            </w:r>
          </w:p>
        </w:tc>
        <w:tc>
          <w:tcPr>
            <w:tcW w:w="1562" w:type="dxa"/>
            <w:tcBorders>
              <w:top w:val="single" w:sz="4" w:space="0" w:color="48B2AA"/>
              <w:left w:val="single" w:sz="4" w:space="0" w:color="48B2AA"/>
              <w:bottom w:val="single" w:sz="4" w:space="0" w:color="48B2AA"/>
              <w:right w:val="single" w:sz="4" w:space="0" w:color="48B2AA"/>
            </w:tcBorders>
          </w:tcPr>
          <w:p w14:paraId="7757532D" w14:textId="7F4CD8BF"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1</w:t>
            </w:r>
          </w:p>
        </w:tc>
        <w:tc>
          <w:tcPr>
            <w:tcW w:w="1701" w:type="dxa"/>
            <w:tcBorders>
              <w:top w:val="single" w:sz="4" w:space="0" w:color="48B2AA"/>
              <w:left w:val="single" w:sz="4" w:space="0" w:color="48B2AA"/>
              <w:bottom w:val="single" w:sz="4" w:space="0" w:color="48B2AA"/>
              <w:right w:val="single" w:sz="4" w:space="0" w:color="48B2AA"/>
            </w:tcBorders>
          </w:tcPr>
          <w:p w14:paraId="6C1EE40D" w14:textId="77777777" w:rsidR="00837ECC" w:rsidRPr="00D17DE2" w:rsidRDefault="00837ECC" w:rsidP="00007A44">
            <w:pPr>
              <w:jc w:val="center"/>
              <w:rPr>
                <w:rFonts w:ascii="Source Sans Pro Light" w:hAnsi="Source Sans Pro Light"/>
                <w:sz w:val="24"/>
                <w:szCs w:val="24"/>
              </w:rPr>
            </w:pPr>
          </w:p>
        </w:tc>
        <w:tc>
          <w:tcPr>
            <w:tcW w:w="3855" w:type="dxa"/>
            <w:tcBorders>
              <w:top w:val="single" w:sz="4" w:space="0" w:color="48B2AA"/>
              <w:left w:val="single" w:sz="4" w:space="0" w:color="48B2AA"/>
              <w:bottom w:val="single" w:sz="4" w:space="0" w:color="48B2AA"/>
              <w:right w:val="single" w:sz="4" w:space="0" w:color="48B2AA"/>
            </w:tcBorders>
          </w:tcPr>
          <w:p w14:paraId="781FA68E" w14:textId="77777777" w:rsidR="00837ECC" w:rsidRPr="00D17DE2" w:rsidRDefault="00837ECC" w:rsidP="00007A44">
            <w:pPr>
              <w:jc w:val="center"/>
            </w:pPr>
          </w:p>
        </w:tc>
      </w:tr>
      <w:tr w:rsidR="00837ECC" w:rsidRPr="00D17DE2" w14:paraId="0D03ECE3" w14:textId="77777777" w:rsidTr="00007A44">
        <w:trPr>
          <w:trHeight w:val="293"/>
        </w:trPr>
        <w:tc>
          <w:tcPr>
            <w:tcW w:w="2261" w:type="dxa"/>
            <w:tcBorders>
              <w:top w:val="single" w:sz="4" w:space="0" w:color="48B2AA"/>
              <w:left w:val="single" w:sz="4" w:space="0" w:color="48B2AA"/>
              <w:bottom w:val="single" w:sz="4" w:space="0" w:color="48B2AA"/>
              <w:right w:val="single" w:sz="4" w:space="0" w:color="48B2AA"/>
            </w:tcBorders>
          </w:tcPr>
          <w:p w14:paraId="11A7E523" w14:textId="7E25681D"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Quality Assurance</w:t>
            </w:r>
          </w:p>
        </w:tc>
        <w:tc>
          <w:tcPr>
            <w:tcW w:w="1562" w:type="dxa"/>
            <w:tcBorders>
              <w:top w:val="single" w:sz="4" w:space="0" w:color="48B2AA"/>
              <w:left w:val="single" w:sz="4" w:space="0" w:color="48B2AA"/>
              <w:bottom w:val="single" w:sz="4" w:space="0" w:color="48B2AA"/>
              <w:right w:val="single" w:sz="4" w:space="0" w:color="48B2AA"/>
            </w:tcBorders>
          </w:tcPr>
          <w:p w14:paraId="710E3878" w14:textId="4322F633"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1</w:t>
            </w:r>
          </w:p>
        </w:tc>
        <w:tc>
          <w:tcPr>
            <w:tcW w:w="1701" w:type="dxa"/>
            <w:tcBorders>
              <w:top w:val="single" w:sz="4" w:space="0" w:color="48B2AA"/>
              <w:left w:val="single" w:sz="4" w:space="0" w:color="48B2AA"/>
              <w:bottom w:val="single" w:sz="4" w:space="0" w:color="48B2AA"/>
              <w:right w:val="single" w:sz="4" w:space="0" w:color="48B2AA"/>
            </w:tcBorders>
          </w:tcPr>
          <w:p w14:paraId="49993BBE" w14:textId="77777777" w:rsidR="00837ECC" w:rsidRPr="00D17DE2" w:rsidRDefault="00837ECC" w:rsidP="00007A44">
            <w:pPr>
              <w:jc w:val="center"/>
              <w:rPr>
                <w:rFonts w:ascii="Source Sans Pro Light" w:hAnsi="Source Sans Pro Light"/>
                <w:sz w:val="24"/>
                <w:szCs w:val="24"/>
              </w:rPr>
            </w:pPr>
          </w:p>
        </w:tc>
        <w:tc>
          <w:tcPr>
            <w:tcW w:w="3855" w:type="dxa"/>
            <w:tcBorders>
              <w:top w:val="single" w:sz="4" w:space="0" w:color="48B2AA"/>
              <w:left w:val="single" w:sz="4" w:space="0" w:color="48B2AA"/>
              <w:bottom w:val="single" w:sz="4" w:space="0" w:color="48B2AA"/>
              <w:right w:val="single" w:sz="4" w:space="0" w:color="48B2AA"/>
            </w:tcBorders>
          </w:tcPr>
          <w:p w14:paraId="1695D473" w14:textId="77777777" w:rsidR="00837ECC" w:rsidRPr="00D17DE2" w:rsidRDefault="00837ECC" w:rsidP="00007A44">
            <w:pPr>
              <w:jc w:val="center"/>
            </w:pPr>
          </w:p>
        </w:tc>
      </w:tr>
      <w:tr w:rsidR="00837ECC" w:rsidRPr="00D17DE2" w14:paraId="1DE1AD23" w14:textId="77777777" w:rsidTr="00007A44">
        <w:trPr>
          <w:trHeight w:val="293"/>
        </w:trPr>
        <w:tc>
          <w:tcPr>
            <w:tcW w:w="2261" w:type="dxa"/>
            <w:tcBorders>
              <w:top w:val="single" w:sz="4" w:space="0" w:color="48B2AA"/>
              <w:left w:val="single" w:sz="4" w:space="0" w:color="48B2AA"/>
              <w:bottom w:val="single" w:sz="4" w:space="0" w:color="48B2AA"/>
              <w:right w:val="single" w:sz="4" w:space="0" w:color="48B2AA"/>
            </w:tcBorders>
          </w:tcPr>
          <w:p w14:paraId="6AA38147" w14:textId="0CB94F2B"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Business Analyst</w:t>
            </w:r>
          </w:p>
        </w:tc>
        <w:tc>
          <w:tcPr>
            <w:tcW w:w="1562" w:type="dxa"/>
            <w:tcBorders>
              <w:top w:val="single" w:sz="4" w:space="0" w:color="48B2AA"/>
              <w:left w:val="single" w:sz="4" w:space="0" w:color="48B2AA"/>
              <w:bottom w:val="single" w:sz="4" w:space="0" w:color="48B2AA"/>
              <w:right w:val="single" w:sz="4" w:space="0" w:color="48B2AA"/>
            </w:tcBorders>
          </w:tcPr>
          <w:p w14:paraId="1DA35F34" w14:textId="070740BD"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1</w:t>
            </w:r>
          </w:p>
        </w:tc>
        <w:tc>
          <w:tcPr>
            <w:tcW w:w="1701" w:type="dxa"/>
            <w:tcBorders>
              <w:top w:val="single" w:sz="4" w:space="0" w:color="48B2AA"/>
              <w:left w:val="single" w:sz="4" w:space="0" w:color="48B2AA"/>
              <w:bottom w:val="single" w:sz="4" w:space="0" w:color="48B2AA"/>
              <w:right w:val="single" w:sz="4" w:space="0" w:color="48B2AA"/>
            </w:tcBorders>
          </w:tcPr>
          <w:p w14:paraId="1F8822A3" w14:textId="77777777" w:rsidR="00837ECC" w:rsidRPr="00D17DE2" w:rsidRDefault="00837ECC" w:rsidP="00007A44">
            <w:pPr>
              <w:jc w:val="center"/>
              <w:rPr>
                <w:rFonts w:ascii="Source Sans Pro Light" w:hAnsi="Source Sans Pro Light"/>
                <w:sz w:val="24"/>
                <w:szCs w:val="24"/>
              </w:rPr>
            </w:pPr>
          </w:p>
        </w:tc>
        <w:tc>
          <w:tcPr>
            <w:tcW w:w="3855" w:type="dxa"/>
            <w:tcBorders>
              <w:top w:val="single" w:sz="4" w:space="0" w:color="48B2AA"/>
              <w:left w:val="single" w:sz="4" w:space="0" w:color="48B2AA"/>
              <w:bottom w:val="single" w:sz="4" w:space="0" w:color="48B2AA"/>
              <w:right w:val="single" w:sz="4" w:space="0" w:color="48B2AA"/>
            </w:tcBorders>
          </w:tcPr>
          <w:p w14:paraId="44A58B66" w14:textId="77777777" w:rsidR="00837ECC" w:rsidRPr="00D17DE2" w:rsidRDefault="00837ECC" w:rsidP="00007A44">
            <w:pPr>
              <w:jc w:val="center"/>
            </w:pPr>
          </w:p>
        </w:tc>
      </w:tr>
      <w:tr w:rsidR="00837ECC" w:rsidRPr="00D17DE2" w14:paraId="42FA9FDE" w14:textId="77777777" w:rsidTr="00007A44">
        <w:trPr>
          <w:trHeight w:val="293"/>
        </w:trPr>
        <w:tc>
          <w:tcPr>
            <w:tcW w:w="2261" w:type="dxa"/>
            <w:tcBorders>
              <w:top w:val="single" w:sz="4" w:space="0" w:color="48B2AA"/>
              <w:left w:val="single" w:sz="4" w:space="0" w:color="48B2AA"/>
              <w:bottom w:val="single" w:sz="4" w:space="0" w:color="48B2AA"/>
              <w:right w:val="single" w:sz="4" w:space="0" w:color="48B2AA"/>
            </w:tcBorders>
          </w:tcPr>
          <w:p w14:paraId="75BBCC76" w14:textId="30B168A9"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UI / UX</w:t>
            </w:r>
          </w:p>
        </w:tc>
        <w:tc>
          <w:tcPr>
            <w:tcW w:w="1562" w:type="dxa"/>
            <w:tcBorders>
              <w:top w:val="single" w:sz="4" w:space="0" w:color="48B2AA"/>
              <w:left w:val="single" w:sz="4" w:space="0" w:color="48B2AA"/>
              <w:bottom w:val="single" w:sz="4" w:space="0" w:color="48B2AA"/>
              <w:right w:val="single" w:sz="4" w:space="0" w:color="48B2AA"/>
            </w:tcBorders>
          </w:tcPr>
          <w:p w14:paraId="409FC646" w14:textId="6F5E9459"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1</w:t>
            </w:r>
          </w:p>
        </w:tc>
        <w:tc>
          <w:tcPr>
            <w:tcW w:w="1701" w:type="dxa"/>
            <w:tcBorders>
              <w:top w:val="single" w:sz="4" w:space="0" w:color="48B2AA"/>
              <w:left w:val="single" w:sz="4" w:space="0" w:color="48B2AA"/>
              <w:bottom w:val="single" w:sz="4" w:space="0" w:color="48B2AA"/>
              <w:right w:val="single" w:sz="4" w:space="0" w:color="48B2AA"/>
            </w:tcBorders>
          </w:tcPr>
          <w:p w14:paraId="4C864B90" w14:textId="77777777" w:rsidR="00837ECC" w:rsidRPr="00D17DE2" w:rsidRDefault="00837ECC" w:rsidP="00007A44">
            <w:pPr>
              <w:jc w:val="center"/>
              <w:rPr>
                <w:rFonts w:ascii="Source Sans Pro Light" w:hAnsi="Source Sans Pro Light"/>
                <w:sz w:val="24"/>
                <w:szCs w:val="24"/>
              </w:rPr>
            </w:pPr>
          </w:p>
        </w:tc>
        <w:tc>
          <w:tcPr>
            <w:tcW w:w="3855" w:type="dxa"/>
            <w:tcBorders>
              <w:top w:val="single" w:sz="4" w:space="0" w:color="48B2AA"/>
              <w:left w:val="single" w:sz="4" w:space="0" w:color="48B2AA"/>
              <w:bottom w:val="single" w:sz="4" w:space="0" w:color="48B2AA"/>
              <w:right w:val="single" w:sz="4" w:space="0" w:color="48B2AA"/>
            </w:tcBorders>
          </w:tcPr>
          <w:p w14:paraId="570DAEE0" w14:textId="77777777" w:rsidR="00837ECC" w:rsidRPr="00D17DE2" w:rsidRDefault="00837ECC" w:rsidP="00007A44">
            <w:pPr>
              <w:jc w:val="center"/>
            </w:pPr>
          </w:p>
        </w:tc>
      </w:tr>
    </w:tbl>
    <w:p w14:paraId="419768F9" w14:textId="3F424978" w:rsidR="00837ECC" w:rsidRDefault="00837ECC" w:rsidP="00837ECC">
      <w:pPr>
        <w:rPr>
          <w:lang w:eastAsia="en-GB"/>
        </w:rPr>
      </w:pPr>
      <w:r>
        <w:rPr>
          <w:lang w:eastAsia="en-GB"/>
        </w:rPr>
        <w:t>[[/</w:t>
      </w:r>
      <w:r w:rsidRPr="00E2516A">
        <w:rPr>
          <w:lang w:eastAsia="en-GB"/>
        </w:rPr>
        <w:t>isPlatform</w:t>
      </w:r>
      <w:r>
        <w:rPr>
          <w:lang w:eastAsia="en-GB"/>
        </w:rPr>
        <w:t>Desktop]]</w:t>
      </w:r>
    </w:p>
    <w:p w14:paraId="76D33124" w14:textId="21B42966" w:rsidR="00837ECC" w:rsidRPr="00837ECC" w:rsidRDefault="00837ECC" w:rsidP="00837ECC">
      <w:pPr>
        <w:rPr>
          <w:lang w:eastAsia="en-GB"/>
        </w:rPr>
      </w:pPr>
      <w:r>
        <w:rPr>
          <w:lang w:eastAsia="en-GB"/>
        </w:rPr>
        <w:t>[[#</w:t>
      </w:r>
      <w:r w:rsidRPr="00E2516A">
        <w:rPr>
          <w:lang w:eastAsia="en-GB"/>
        </w:rPr>
        <w:t>isPlatform</w:t>
      </w:r>
      <w:r>
        <w:rPr>
          <w:lang w:eastAsia="en-GB"/>
        </w:rPr>
        <w:t>Mobile]]</w:t>
      </w:r>
    </w:p>
    <w:tbl>
      <w:tblPr>
        <w:tblStyle w:val="TableGrid"/>
        <w:tblW w:w="9379" w:type="dxa"/>
        <w:tblLook w:val="04A0" w:firstRow="1" w:lastRow="0" w:firstColumn="1" w:lastColumn="0" w:noHBand="0" w:noVBand="1"/>
      </w:tblPr>
      <w:tblGrid>
        <w:gridCol w:w="2261"/>
        <w:gridCol w:w="1562"/>
        <w:gridCol w:w="1701"/>
        <w:gridCol w:w="3855"/>
      </w:tblGrid>
      <w:tr w:rsidR="00837ECC" w:rsidRPr="00D17DE2" w14:paraId="3FB8C2D8" w14:textId="77777777" w:rsidTr="00007A44">
        <w:trPr>
          <w:trHeight w:val="293"/>
        </w:trPr>
        <w:tc>
          <w:tcPr>
            <w:tcW w:w="2261" w:type="dxa"/>
            <w:tcBorders>
              <w:top w:val="single" w:sz="4" w:space="0" w:color="48B2AA"/>
              <w:left w:val="single" w:sz="4" w:space="0" w:color="48B2AA"/>
              <w:bottom w:val="single" w:sz="4" w:space="0" w:color="48B2AA"/>
              <w:right w:val="single" w:sz="4" w:space="0" w:color="48B2AA"/>
            </w:tcBorders>
            <w:shd w:val="clear" w:color="auto" w:fill="48B2AA"/>
          </w:tcPr>
          <w:p w14:paraId="1F111E6D" w14:textId="77777777" w:rsidR="00837ECC" w:rsidRPr="00D17DE2" w:rsidRDefault="00837ECC" w:rsidP="00007A44">
            <w:pPr>
              <w:jc w:val="center"/>
              <w:rPr>
                <w:rFonts w:ascii="Source Sans Pro Light" w:hAnsi="Source Sans Pro Light"/>
                <w:b/>
                <w:bCs/>
                <w:sz w:val="24"/>
                <w:szCs w:val="24"/>
              </w:rPr>
            </w:pPr>
            <w:r w:rsidRPr="00D17DE2">
              <w:rPr>
                <w:rFonts w:ascii="Source Sans Pro Light" w:hAnsi="Source Sans Pro Light"/>
                <w:b/>
                <w:bCs/>
                <w:sz w:val="24"/>
                <w:szCs w:val="24"/>
              </w:rPr>
              <w:t>Project Team Components</w:t>
            </w:r>
          </w:p>
        </w:tc>
        <w:tc>
          <w:tcPr>
            <w:tcW w:w="1562" w:type="dxa"/>
            <w:tcBorders>
              <w:top w:val="single" w:sz="4" w:space="0" w:color="48B2AA"/>
              <w:left w:val="single" w:sz="4" w:space="0" w:color="48B2AA"/>
              <w:bottom w:val="single" w:sz="4" w:space="0" w:color="48B2AA"/>
              <w:right w:val="single" w:sz="4" w:space="0" w:color="48B2AA"/>
            </w:tcBorders>
            <w:shd w:val="clear" w:color="auto" w:fill="48B2AA"/>
          </w:tcPr>
          <w:p w14:paraId="6EC9083F" w14:textId="77777777" w:rsidR="00837ECC" w:rsidRPr="00D17DE2" w:rsidRDefault="00837ECC" w:rsidP="00007A44">
            <w:pPr>
              <w:jc w:val="center"/>
              <w:rPr>
                <w:rFonts w:ascii="Source Sans Pro Light" w:hAnsi="Source Sans Pro Light"/>
                <w:b/>
                <w:bCs/>
                <w:sz w:val="24"/>
                <w:szCs w:val="24"/>
              </w:rPr>
            </w:pPr>
            <w:r w:rsidRPr="00D17DE2">
              <w:rPr>
                <w:rFonts w:ascii="Source Sans Pro Light" w:hAnsi="Source Sans Pro Light"/>
                <w:b/>
                <w:bCs/>
                <w:sz w:val="24"/>
                <w:szCs w:val="24"/>
              </w:rPr>
              <w:t>Number of Resources</w:t>
            </w:r>
          </w:p>
        </w:tc>
        <w:tc>
          <w:tcPr>
            <w:tcW w:w="1701" w:type="dxa"/>
            <w:tcBorders>
              <w:top w:val="single" w:sz="4" w:space="0" w:color="48B2AA"/>
              <w:left w:val="single" w:sz="4" w:space="0" w:color="48B2AA"/>
              <w:bottom w:val="single" w:sz="4" w:space="0" w:color="48B2AA"/>
              <w:right w:val="single" w:sz="4" w:space="0" w:color="48B2AA"/>
            </w:tcBorders>
            <w:shd w:val="clear" w:color="auto" w:fill="48B2AA"/>
          </w:tcPr>
          <w:p w14:paraId="314E521F" w14:textId="77777777" w:rsidR="00837ECC" w:rsidRPr="00D17DE2" w:rsidRDefault="00837ECC" w:rsidP="00007A44">
            <w:pPr>
              <w:jc w:val="center"/>
              <w:rPr>
                <w:rFonts w:ascii="Source Sans Pro Light" w:hAnsi="Source Sans Pro Light"/>
                <w:b/>
                <w:bCs/>
                <w:sz w:val="24"/>
                <w:szCs w:val="24"/>
              </w:rPr>
            </w:pPr>
            <w:r w:rsidRPr="00D17DE2">
              <w:rPr>
                <w:rFonts w:ascii="Source Sans Pro Light" w:hAnsi="Source Sans Pro Light"/>
                <w:b/>
                <w:bCs/>
                <w:sz w:val="24"/>
                <w:szCs w:val="24"/>
              </w:rPr>
              <w:t>Working Days Required</w:t>
            </w:r>
          </w:p>
        </w:tc>
        <w:tc>
          <w:tcPr>
            <w:tcW w:w="3855" w:type="dxa"/>
            <w:tcBorders>
              <w:top w:val="single" w:sz="4" w:space="0" w:color="48B2AA"/>
              <w:left w:val="single" w:sz="4" w:space="0" w:color="48B2AA"/>
              <w:bottom w:val="single" w:sz="4" w:space="0" w:color="48B2AA"/>
              <w:right w:val="single" w:sz="4" w:space="0" w:color="48B2AA"/>
            </w:tcBorders>
            <w:shd w:val="clear" w:color="auto" w:fill="48B2AA"/>
          </w:tcPr>
          <w:p w14:paraId="24B14535" w14:textId="77777777" w:rsidR="00837ECC" w:rsidRPr="00D17DE2" w:rsidRDefault="00837ECC" w:rsidP="00007A44">
            <w:pPr>
              <w:jc w:val="center"/>
              <w:rPr>
                <w:b/>
                <w:bCs/>
              </w:rPr>
            </w:pPr>
            <w:r w:rsidRPr="00D17DE2">
              <w:rPr>
                <w:rFonts w:ascii="Source Sans Pro Light" w:hAnsi="Source Sans Pro Light"/>
                <w:b/>
                <w:bCs/>
                <w:sz w:val="24"/>
                <w:szCs w:val="24"/>
              </w:rPr>
              <w:t>Amount</w:t>
            </w:r>
          </w:p>
        </w:tc>
      </w:tr>
      <w:tr w:rsidR="00837ECC" w:rsidRPr="00D17DE2" w14:paraId="7ED343C0" w14:textId="77777777" w:rsidTr="00007A44">
        <w:trPr>
          <w:trHeight w:val="293"/>
        </w:trPr>
        <w:tc>
          <w:tcPr>
            <w:tcW w:w="2261" w:type="dxa"/>
            <w:tcBorders>
              <w:top w:val="single" w:sz="4" w:space="0" w:color="48B2AA"/>
              <w:left w:val="single" w:sz="4" w:space="0" w:color="48B2AA"/>
              <w:bottom w:val="single" w:sz="4" w:space="0" w:color="48B2AA"/>
              <w:right w:val="single" w:sz="4" w:space="0" w:color="48B2AA"/>
            </w:tcBorders>
          </w:tcPr>
          <w:p w14:paraId="2E17A1FA" w14:textId="77777777"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Project Manager</w:t>
            </w:r>
          </w:p>
        </w:tc>
        <w:tc>
          <w:tcPr>
            <w:tcW w:w="1562" w:type="dxa"/>
            <w:tcBorders>
              <w:top w:val="single" w:sz="4" w:space="0" w:color="48B2AA"/>
              <w:left w:val="single" w:sz="4" w:space="0" w:color="48B2AA"/>
              <w:bottom w:val="single" w:sz="4" w:space="0" w:color="48B2AA"/>
              <w:right w:val="single" w:sz="4" w:space="0" w:color="48B2AA"/>
            </w:tcBorders>
          </w:tcPr>
          <w:p w14:paraId="5BADAE90" w14:textId="77777777"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1</w:t>
            </w:r>
          </w:p>
        </w:tc>
        <w:tc>
          <w:tcPr>
            <w:tcW w:w="1701" w:type="dxa"/>
            <w:tcBorders>
              <w:top w:val="single" w:sz="4" w:space="0" w:color="48B2AA"/>
              <w:left w:val="single" w:sz="4" w:space="0" w:color="48B2AA"/>
              <w:bottom w:val="single" w:sz="4" w:space="0" w:color="48B2AA"/>
              <w:right w:val="single" w:sz="4" w:space="0" w:color="48B2AA"/>
            </w:tcBorders>
          </w:tcPr>
          <w:p w14:paraId="310EB3BD" w14:textId="77777777" w:rsidR="00837ECC" w:rsidRPr="00D17DE2" w:rsidRDefault="00837ECC" w:rsidP="00007A44">
            <w:pPr>
              <w:jc w:val="center"/>
              <w:rPr>
                <w:rFonts w:ascii="Source Sans Pro Light" w:hAnsi="Source Sans Pro Light"/>
                <w:sz w:val="24"/>
                <w:szCs w:val="24"/>
              </w:rPr>
            </w:pPr>
          </w:p>
        </w:tc>
        <w:tc>
          <w:tcPr>
            <w:tcW w:w="3855" w:type="dxa"/>
            <w:tcBorders>
              <w:top w:val="single" w:sz="4" w:space="0" w:color="48B2AA"/>
              <w:left w:val="single" w:sz="4" w:space="0" w:color="48B2AA"/>
              <w:bottom w:val="single" w:sz="4" w:space="0" w:color="48B2AA"/>
              <w:right w:val="single" w:sz="4" w:space="0" w:color="48B2AA"/>
            </w:tcBorders>
          </w:tcPr>
          <w:p w14:paraId="1C1222F1" w14:textId="77777777" w:rsidR="00837ECC" w:rsidRPr="00D17DE2" w:rsidRDefault="00837ECC" w:rsidP="00007A44">
            <w:pPr>
              <w:jc w:val="center"/>
            </w:pPr>
          </w:p>
        </w:tc>
      </w:tr>
      <w:tr w:rsidR="00837ECC" w:rsidRPr="00D17DE2" w14:paraId="34082D9D" w14:textId="77777777" w:rsidTr="00007A44">
        <w:trPr>
          <w:trHeight w:val="293"/>
        </w:trPr>
        <w:tc>
          <w:tcPr>
            <w:tcW w:w="2261" w:type="dxa"/>
            <w:tcBorders>
              <w:top w:val="single" w:sz="4" w:space="0" w:color="48B2AA"/>
              <w:left w:val="single" w:sz="4" w:space="0" w:color="48B2AA"/>
              <w:bottom w:val="single" w:sz="4" w:space="0" w:color="48B2AA"/>
              <w:right w:val="single" w:sz="4" w:space="0" w:color="48B2AA"/>
            </w:tcBorders>
          </w:tcPr>
          <w:p w14:paraId="09DB128A" w14:textId="77777777"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API Developers</w:t>
            </w:r>
          </w:p>
        </w:tc>
        <w:tc>
          <w:tcPr>
            <w:tcW w:w="1562" w:type="dxa"/>
            <w:tcBorders>
              <w:top w:val="single" w:sz="4" w:space="0" w:color="48B2AA"/>
              <w:left w:val="single" w:sz="4" w:space="0" w:color="48B2AA"/>
              <w:bottom w:val="single" w:sz="4" w:space="0" w:color="48B2AA"/>
              <w:right w:val="single" w:sz="4" w:space="0" w:color="48B2AA"/>
            </w:tcBorders>
          </w:tcPr>
          <w:p w14:paraId="3463004A" w14:textId="77777777"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1</w:t>
            </w:r>
          </w:p>
        </w:tc>
        <w:tc>
          <w:tcPr>
            <w:tcW w:w="1701" w:type="dxa"/>
            <w:tcBorders>
              <w:top w:val="single" w:sz="4" w:space="0" w:color="48B2AA"/>
              <w:left w:val="single" w:sz="4" w:space="0" w:color="48B2AA"/>
              <w:bottom w:val="single" w:sz="4" w:space="0" w:color="48B2AA"/>
              <w:right w:val="single" w:sz="4" w:space="0" w:color="48B2AA"/>
            </w:tcBorders>
          </w:tcPr>
          <w:p w14:paraId="550EEDA6" w14:textId="77777777" w:rsidR="00837ECC" w:rsidRPr="00D17DE2" w:rsidRDefault="00837ECC" w:rsidP="00007A44">
            <w:pPr>
              <w:jc w:val="center"/>
              <w:rPr>
                <w:rFonts w:ascii="Source Sans Pro Light" w:hAnsi="Source Sans Pro Light"/>
                <w:sz w:val="24"/>
                <w:szCs w:val="24"/>
              </w:rPr>
            </w:pPr>
          </w:p>
        </w:tc>
        <w:tc>
          <w:tcPr>
            <w:tcW w:w="3855" w:type="dxa"/>
            <w:tcBorders>
              <w:top w:val="single" w:sz="4" w:space="0" w:color="48B2AA"/>
              <w:left w:val="single" w:sz="4" w:space="0" w:color="48B2AA"/>
              <w:bottom w:val="single" w:sz="4" w:space="0" w:color="48B2AA"/>
              <w:right w:val="single" w:sz="4" w:space="0" w:color="48B2AA"/>
            </w:tcBorders>
          </w:tcPr>
          <w:p w14:paraId="38BFE02F" w14:textId="77777777" w:rsidR="00837ECC" w:rsidRPr="00D17DE2" w:rsidRDefault="00837ECC" w:rsidP="00007A44">
            <w:pPr>
              <w:jc w:val="center"/>
            </w:pPr>
          </w:p>
        </w:tc>
      </w:tr>
      <w:tr w:rsidR="00837ECC" w:rsidRPr="00D17DE2" w14:paraId="687051BB" w14:textId="77777777" w:rsidTr="00007A44">
        <w:trPr>
          <w:trHeight w:val="293"/>
        </w:trPr>
        <w:tc>
          <w:tcPr>
            <w:tcW w:w="2261" w:type="dxa"/>
            <w:tcBorders>
              <w:top w:val="single" w:sz="4" w:space="0" w:color="48B2AA"/>
              <w:left w:val="single" w:sz="4" w:space="0" w:color="48B2AA"/>
              <w:bottom w:val="single" w:sz="4" w:space="0" w:color="48B2AA"/>
              <w:right w:val="single" w:sz="4" w:space="0" w:color="48B2AA"/>
            </w:tcBorders>
          </w:tcPr>
          <w:p w14:paraId="38CA9EE7" w14:textId="356AD58A" w:rsidR="00837ECC" w:rsidRPr="00D17DE2" w:rsidRDefault="00837ECC" w:rsidP="00007A44">
            <w:pPr>
              <w:jc w:val="center"/>
            </w:pPr>
            <w:r>
              <w:rPr>
                <w:rFonts w:ascii="Source Sans Pro Light" w:hAnsi="Source Sans Pro Light"/>
                <w:sz w:val="24"/>
                <w:szCs w:val="24"/>
              </w:rPr>
              <w:t>Mobile</w:t>
            </w:r>
            <w:r w:rsidRPr="00D17DE2">
              <w:rPr>
                <w:rFonts w:ascii="Source Sans Pro Light" w:hAnsi="Source Sans Pro Light"/>
                <w:sz w:val="24"/>
                <w:szCs w:val="24"/>
              </w:rPr>
              <w:t xml:space="preserve"> Developers</w:t>
            </w:r>
          </w:p>
        </w:tc>
        <w:tc>
          <w:tcPr>
            <w:tcW w:w="1562" w:type="dxa"/>
            <w:tcBorders>
              <w:top w:val="single" w:sz="4" w:space="0" w:color="48B2AA"/>
              <w:left w:val="single" w:sz="4" w:space="0" w:color="48B2AA"/>
              <w:bottom w:val="single" w:sz="4" w:space="0" w:color="48B2AA"/>
              <w:right w:val="single" w:sz="4" w:space="0" w:color="48B2AA"/>
            </w:tcBorders>
          </w:tcPr>
          <w:p w14:paraId="503EC69A" w14:textId="77777777" w:rsidR="00837ECC" w:rsidRPr="00D17DE2" w:rsidRDefault="00837ECC" w:rsidP="00007A44">
            <w:pPr>
              <w:jc w:val="center"/>
            </w:pPr>
            <w:r w:rsidRPr="00D17DE2">
              <w:rPr>
                <w:rFonts w:ascii="Source Sans Pro Light" w:hAnsi="Source Sans Pro Light"/>
                <w:sz w:val="24"/>
                <w:szCs w:val="24"/>
              </w:rPr>
              <w:t>1</w:t>
            </w:r>
          </w:p>
        </w:tc>
        <w:tc>
          <w:tcPr>
            <w:tcW w:w="1701" w:type="dxa"/>
            <w:tcBorders>
              <w:top w:val="single" w:sz="4" w:space="0" w:color="48B2AA"/>
              <w:left w:val="single" w:sz="4" w:space="0" w:color="48B2AA"/>
              <w:bottom w:val="single" w:sz="4" w:space="0" w:color="48B2AA"/>
              <w:right w:val="single" w:sz="4" w:space="0" w:color="48B2AA"/>
            </w:tcBorders>
          </w:tcPr>
          <w:p w14:paraId="1355F51D" w14:textId="77777777" w:rsidR="00837ECC" w:rsidRPr="00D17DE2" w:rsidRDefault="00837ECC" w:rsidP="00007A44">
            <w:pPr>
              <w:jc w:val="center"/>
            </w:pPr>
          </w:p>
        </w:tc>
        <w:tc>
          <w:tcPr>
            <w:tcW w:w="3855" w:type="dxa"/>
            <w:tcBorders>
              <w:top w:val="single" w:sz="4" w:space="0" w:color="48B2AA"/>
              <w:left w:val="single" w:sz="4" w:space="0" w:color="48B2AA"/>
              <w:bottom w:val="single" w:sz="4" w:space="0" w:color="48B2AA"/>
              <w:right w:val="single" w:sz="4" w:space="0" w:color="48B2AA"/>
            </w:tcBorders>
          </w:tcPr>
          <w:p w14:paraId="63A913FA" w14:textId="77777777" w:rsidR="00837ECC" w:rsidRPr="00D17DE2" w:rsidRDefault="00837ECC" w:rsidP="00007A44">
            <w:pPr>
              <w:jc w:val="center"/>
            </w:pPr>
          </w:p>
        </w:tc>
      </w:tr>
      <w:tr w:rsidR="00837ECC" w:rsidRPr="00D17DE2" w14:paraId="1F008BE8" w14:textId="77777777" w:rsidTr="00007A44">
        <w:trPr>
          <w:trHeight w:val="293"/>
        </w:trPr>
        <w:tc>
          <w:tcPr>
            <w:tcW w:w="2261" w:type="dxa"/>
            <w:tcBorders>
              <w:top w:val="single" w:sz="4" w:space="0" w:color="48B2AA"/>
              <w:left w:val="single" w:sz="4" w:space="0" w:color="48B2AA"/>
              <w:bottom w:val="single" w:sz="4" w:space="0" w:color="48B2AA"/>
              <w:right w:val="single" w:sz="4" w:space="0" w:color="48B2AA"/>
            </w:tcBorders>
          </w:tcPr>
          <w:p w14:paraId="37FC7310" w14:textId="77777777"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Technical Lead</w:t>
            </w:r>
          </w:p>
        </w:tc>
        <w:tc>
          <w:tcPr>
            <w:tcW w:w="1562" w:type="dxa"/>
            <w:tcBorders>
              <w:top w:val="single" w:sz="4" w:space="0" w:color="48B2AA"/>
              <w:left w:val="single" w:sz="4" w:space="0" w:color="48B2AA"/>
              <w:bottom w:val="single" w:sz="4" w:space="0" w:color="48B2AA"/>
              <w:right w:val="single" w:sz="4" w:space="0" w:color="48B2AA"/>
            </w:tcBorders>
          </w:tcPr>
          <w:p w14:paraId="6AD6F784" w14:textId="77777777"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1</w:t>
            </w:r>
          </w:p>
        </w:tc>
        <w:tc>
          <w:tcPr>
            <w:tcW w:w="1701" w:type="dxa"/>
            <w:tcBorders>
              <w:top w:val="single" w:sz="4" w:space="0" w:color="48B2AA"/>
              <w:left w:val="single" w:sz="4" w:space="0" w:color="48B2AA"/>
              <w:bottom w:val="single" w:sz="4" w:space="0" w:color="48B2AA"/>
              <w:right w:val="single" w:sz="4" w:space="0" w:color="48B2AA"/>
            </w:tcBorders>
          </w:tcPr>
          <w:p w14:paraId="53E26076" w14:textId="77777777" w:rsidR="00837ECC" w:rsidRPr="00D17DE2" w:rsidRDefault="00837ECC" w:rsidP="00007A44">
            <w:pPr>
              <w:jc w:val="center"/>
              <w:rPr>
                <w:rFonts w:ascii="Source Sans Pro Light" w:hAnsi="Source Sans Pro Light"/>
                <w:sz w:val="24"/>
                <w:szCs w:val="24"/>
              </w:rPr>
            </w:pPr>
          </w:p>
        </w:tc>
        <w:tc>
          <w:tcPr>
            <w:tcW w:w="3855" w:type="dxa"/>
            <w:tcBorders>
              <w:top w:val="single" w:sz="4" w:space="0" w:color="48B2AA"/>
              <w:left w:val="single" w:sz="4" w:space="0" w:color="48B2AA"/>
              <w:bottom w:val="single" w:sz="4" w:space="0" w:color="48B2AA"/>
              <w:right w:val="single" w:sz="4" w:space="0" w:color="48B2AA"/>
            </w:tcBorders>
          </w:tcPr>
          <w:p w14:paraId="2E9B8315" w14:textId="77777777" w:rsidR="00837ECC" w:rsidRPr="00D17DE2" w:rsidRDefault="00837ECC" w:rsidP="00007A44">
            <w:pPr>
              <w:jc w:val="center"/>
            </w:pPr>
          </w:p>
        </w:tc>
      </w:tr>
      <w:tr w:rsidR="00837ECC" w:rsidRPr="00D17DE2" w14:paraId="5CA76829" w14:textId="77777777" w:rsidTr="00007A44">
        <w:trPr>
          <w:trHeight w:val="293"/>
        </w:trPr>
        <w:tc>
          <w:tcPr>
            <w:tcW w:w="2261" w:type="dxa"/>
            <w:tcBorders>
              <w:top w:val="single" w:sz="4" w:space="0" w:color="48B2AA"/>
              <w:left w:val="single" w:sz="4" w:space="0" w:color="48B2AA"/>
              <w:bottom w:val="single" w:sz="4" w:space="0" w:color="48B2AA"/>
              <w:right w:val="single" w:sz="4" w:space="0" w:color="48B2AA"/>
            </w:tcBorders>
          </w:tcPr>
          <w:p w14:paraId="7303FD7F" w14:textId="77777777"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Quality Assurance</w:t>
            </w:r>
          </w:p>
        </w:tc>
        <w:tc>
          <w:tcPr>
            <w:tcW w:w="1562" w:type="dxa"/>
            <w:tcBorders>
              <w:top w:val="single" w:sz="4" w:space="0" w:color="48B2AA"/>
              <w:left w:val="single" w:sz="4" w:space="0" w:color="48B2AA"/>
              <w:bottom w:val="single" w:sz="4" w:space="0" w:color="48B2AA"/>
              <w:right w:val="single" w:sz="4" w:space="0" w:color="48B2AA"/>
            </w:tcBorders>
          </w:tcPr>
          <w:p w14:paraId="7B20F681" w14:textId="77777777"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1</w:t>
            </w:r>
          </w:p>
        </w:tc>
        <w:tc>
          <w:tcPr>
            <w:tcW w:w="1701" w:type="dxa"/>
            <w:tcBorders>
              <w:top w:val="single" w:sz="4" w:space="0" w:color="48B2AA"/>
              <w:left w:val="single" w:sz="4" w:space="0" w:color="48B2AA"/>
              <w:bottom w:val="single" w:sz="4" w:space="0" w:color="48B2AA"/>
              <w:right w:val="single" w:sz="4" w:space="0" w:color="48B2AA"/>
            </w:tcBorders>
          </w:tcPr>
          <w:p w14:paraId="3A9DBF5B" w14:textId="77777777" w:rsidR="00837ECC" w:rsidRPr="00D17DE2" w:rsidRDefault="00837ECC" w:rsidP="00007A44">
            <w:pPr>
              <w:jc w:val="center"/>
              <w:rPr>
                <w:rFonts w:ascii="Source Sans Pro Light" w:hAnsi="Source Sans Pro Light"/>
                <w:sz w:val="24"/>
                <w:szCs w:val="24"/>
              </w:rPr>
            </w:pPr>
          </w:p>
        </w:tc>
        <w:tc>
          <w:tcPr>
            <w:tcW w:w="3855" w:type="dxa"/>
            <w:tcBorders>
              <w:top w:val="single" w:sz="4" w:space="0" w:color="48B2AA"/>
              <w:left w:val="single" w:sz="4" w:space="0" w:color="48B2AA"/>
              <w:bottom w:val="single" w:sz="4" w:space="0" w:color="48B2AA"/>
              <w:right w:val="single" w:sz="4" w:space="0" w:color="48B2AA"/>
            </w:tcBorders>
          </w:tcPr>
          <w:p w14:paraId="50C2CFB6" w14:textId="77777777" w:rsidR="00837ECC" w:rsidRPr="00D17DE2" w:rsidRDefault="00837ECC" w:rsidP="00007A44">
            <w:pPr>
              <w:jc w:val="center"/>
            </w:pPr>
          </w:p>
        </w:tc>
      </w:tr>
      <w:tr w:rsidR="00837ECC" w:rsidRPr="00D17DE2" w14:paraId="25C1A458" w14:textId="77777777" w:rsidTr="00007A44">
        <w:trPr>
          <w:trHeight w:val="293"/>
        </w:trPr>
        <w:tc>
          <w:tcPr>
            <w:tcW w:w="2261" w:type="dxa"/>
            <w:tcBorders>
              <w:top w:val="single" w:sz="4" w:space="0" w:color="48B2AA"/>
              <w:left w:val="single" w:sz="4" w:space="0" w:color="48B2AA"/>
              <w:bottom w:val="single" w:sz="4" w:space="0" w:color="48B2AA"/>
              <w:right w:val="single" w:sz="4" w:space="0" w:color="48B2AA"/>
            </w:tcBorders>
          </w:tcPr>
          <w:p w14:paraId="1D53CE14" w14:textId="77777777"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Business Analyst</w:t>
            </w:r>
          </w:p>
        </w:tc>
        <w:tc>
          <w:tcPr>
            <w:tcW w:w="1562" w:type="dxa"/>
            <w:tcBorders>
              <w:top w:val="single" w:sz="4" w:space="0" w:color="48B2AA"/>
              <w:left w:val="single" w:sz="4" w:space="0" w:color="48B2AA"/>
              <w:bottom w:val="single" w:sz="4" w:space="0" w:color="48B2AA"/>
              <w:right w:val="single" w:sz="4" w:space="0" w:color="48B2AA"/>
            </w:tcBorders>
          </w:tcPr>
          <w:p w14:paraId="33159F4C" w14:textId="77777777"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1</w:t>
            </w:r>
          </w:p>
        </w:tc>
        <w:tc>
          <w:tcPr>
            <w:tcW w:w="1701" w:type="dxa"/>
            <w:tcBorders>
              <w:top w:val="single" w:sz="4" w:space="0" w:color="48B2AA"/>
              <w:left w:val="single" w:sz="4" w:space="0" w:color="48B2AA"/>
              <w:bottom w:val="single" w:sz="4" w:space="0" w:color="48B2AA"/>
              <w:right w:val="single" w:sz="4" w:space="0" w:color="48B2AA"/>
            </w:tcBorders>
          </w:tcPr>
          <w:p w14:paraId="5F8CEBC4" w14:textId="77777777" w:rsidR="00837ECC" w:rsidRPr="00D17DE2" w:rsidRDefault="00837ECC" w:rsidP="00007A44">
            <w:pPr>
              <w:jc w:val="center"/>
              <w:rPr>
                <w:rFonts w:ascii="Source Sans Pro Light" w:hAnsi="Source Sans Pro Light"/>
                <w:sz w:val="24"/>
                <w:szCs w:val="24"/>
              </w:rPr>
            </w:pPr>
          </w:p>
        </w:tc>
        <w:tc>
          <w:tcPr>
            <w:tcW w:w="3855" w:type="dxa"/>
            <w:tcBorders>
              <w:top w:val="single" w:sz="4" w:space="0" w:color="48B2AA"/>
              <w:left w:val="single" w:sz="4" w:space="0" w:color="48B2AA"/>
              <w:bottom w:val="single" w:sz="4" w:space="0" w:color="48B2AA"/>
              <w:right w:val="single" w:sz="4" w:space="0" w:color="48B2AA"/>
            </w:tcBorders>
          </w:tcPr>
          <w:p w14:paraId="3C3DB125" w14:textId="77777777" w:rsidR="00837ECC" w:rsidRPr="00D17DE2" w:rsidRDefault="00837ECC" w:rsidP="00007A44">
            <w:pPr>
              <w:jc w:val="center"/>
            </w:pPr>
          </w:p>
        </w:tc>
      </w:tr>
      <w:tr w:rsidR="00837ECC" w:rsidRPr="00D17DE2" w14:paraId="6B3E4510" w14:textId="77777777" w:rsidTr="00007A44">
        <w:trPr>
          <w:trHeight w:val="293"/>
        </w:trPr>
        <w:tc>
          <w:tcPr>
            <w:tcW w:w="2261" w:type="dxa"/>
            <w:tcBorders>
              <w:top w:val="single" w:sz="4" w:space="0" w:color="48B2AA"/>
              <w:left w:val="single" w:sz="4" w:space="0" w:color="48B2AA"/>
              <w:bottom w:val="single" w:sz="4" w:space="0" w:color="48B2AA"/>
              <w:right w:val="single" w:sz="4" w:space="0" w:color="48B2AA"/>
            </w:tcBorders>
          </w:tcPr>
          <w:p w14:paraId="10CA9DE3" w14:textId="77777777"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UI / UX</w:t>
            </w:r>
          </w:p>
        </w:tc>
        <w:tc>
          <w:tcPr>
            <w:tcW w:w="1562" w:type="dxa"/>
            <w:tcBorders>
              <w:top w:val="single" w:sz="4" w:space="0" w:color="48B2AA"/>
              <w:left w:val="single" w:sz="4" w:space="0" w:color="48B2AA"/>
              <w:bottom w:val="single" w:sz="4" w:space="0" w:color="48B2AA"/>
              <w:right w:val="single" w:sz="4" w:space="0" w:color="48B2AA"/>
            </w:tcBorders>
          </w:tcPr>
          <w:p w14:paraId="4817BFBE" w14:textId="77777777" w:rsidR="00837ECC" w:rsidRPr="00D17DE2" w:rsidRDefault="00837ECC" w:rsidP="00007A44">
            <w:pPr>
              <w:jc w:val="center"/>
              <w:rPr>
                <w:rFonts w:ascii="Source Sans Pro Light" w:hAnsi="Source Sans Pro Light"/>
                <w:sz w:val="24"/>
                <w:szCs w:val="24"/>
              </w:rPr>
            </w:pPr>
            <w:r w:rsidRPr="00D17DE2">
              <w:rPr>
                <w:rFonts w:ascii="Source Sans Pro Light" w:hAnsi="Source Sans Pro Light"/>
                <w:sz w:val="24"/>
                <w:szCs w:val="24"/>
              </w:rPr>
              <w:t>1</w:t>
            </w:r>
          </w:p>
        </w:tc>
        <w:tc>
          <w:tcPr>
            <w:tcW w:w="1701" w:type="dxa"/>
            <w:tcBorders>
              <w:top w:val="single" w:sz="4" w:space="0" w:color="48B2AA"/>
              <w:left w:val="single" w:sz="4" w:space="0" w:color="48B2AA"/>
              <w:bottom w:val="single" w:sz="4" w:space="0" w:color="48B2AA"/>
              <w:right w:val="single" w:sz="4" w:space="0" w:color="48B2AA"/>
            </w:tcBorders>
          </w:tcPr>
          <w:p w14:paraId="5223B14B" w14:textId="77777777" w:rsidR="00837ECC" w:rsidRPr="00D17DE2" w:rsidRDefault="00837ECC" w:rsidP="00007A44">
            <w:pPr>
              <w:jc w:val="center"/>
              <w:rPr>
                <w:rFonts w:ascii="Source Sans Pro Light" w:hAnsi="Source Sans Pro Light"/>
                <w:sz w:val="24"/>
                <w:szCs w:val="24"/>
              </w:rPr>
            </w:pPr>
          </w:p>
        </w:tc>
        <w:tc>
          <w:tcPr>
            <w:tcW w:w="3855" w:type="dxa"/>
            <w:tcBorders>
              <w:top w:val="single" w:sz="4" w:space="0" w:color="48B2AA"/>
              <w:left w:val="single" w:sz="4" w:space="0" w:color="48B2AA"/>
              <w:bottom w:val="single" w:sz="4" w:space="0" w:color="48B2AA"/>
              <w:right w:val="single" w:sz="4" w:space="0" w:color="48B2AA"/>
            </w:tcBorders>
          </w:tcPr>
          <w:p w14:paraId="3E5558D9" w14:textId="77777777" w:rsidR="00837ECC" w:rsidRPr="00D17DE2" w:rsidRDefault="00837ECC" w:rsidP="00007A44">
            <w:pPr>
              <w:jc w:val="center"/>
            </w:pPr>
          </w:p>
        </w:tc>
      </w:tr>
    </w:tbl>
    <w:p w14:paraId="4EEC548C" w14:textId="39B90E7D" w:rsidR="00837ECC" w:rsidRDefault="00837ECC" w:rsidP="00837ECC">
      <w:pPr>
        <w:rPr>
          <w:lang w:eastAsia="en-GB"/>
        </w:rPr>
      </w:pPr>
      <w:r>
        <w:rPr>
          <w:lang w:eastAsia="en-GB"/>
        </w:rPr>
        <w:lastRenderedPageBreak/>
        <w:t>[[/</w:t>
      </w:r>
      <w:r w:rsidRPr="00E2516A">
        <w:rPr>
          <w:lang w:eastAsia="en-GB"/>
        </w:rPr>
        <w:t>isPlatform</w:t>
      </w:r>
      <w:r w:rsidR="00BF315D">
        <w:rPr>
          <w:lang w:eastAsia="en-GB"/>
        </w:rPr>
        <w:t>Mobile</w:t>
      </w:r>
      <w:r>
        <w:rPr>
          <w:lang w:eastAsia="en-GB"/>
        </w:rPr>
        <w:t>]]</w:t>
      </w:r>
    </w:p>
    <w:p w14:paraId="4E5B7D99" w14:textId="77777777" w:rsidR="00837ECC" w:rsidRDefault="00837ECC" w:rsidP="00837ECC">
      <w:pPr>
        <w:rPr>
          <w:lang w:eastAsia="en-GB"/>
        </w:rPr>
      </w:pPr>
    </w:p>
    <w:p w14:paraId="4EE06EC9" w14:textId="77777777" w:rsidR="00543891" w:rsidRPr="00D17DE2" w:rsidRDefault="00543891" w:rsidP="00D17DE2">
      <w:pPr>
        <w:rPr>
          <w:rFonts w:ascii="Source Sans Pro" w:hAnsi="Source Sans Pro" w:cstheme="minorHAnsi"/>
          <w:lang w:val="en-US" w:eastAsia="ja-JP"/>
        </w:rPr>
      </w:pPr>
    </w:p>
    <w:p w14:paraId="13070617" w14:textId="77777777" w:rsidR="00543891" w:rsidRPr="00D17DE2" w:rsidRDefault="00543891" w:rsidP="00D17DE2">
      <w:pPr>
        <w:rPr>
          <w:rFonts w:ascii="Source Sans Pro" w:eastAsiaTheme="majorEastAsia" w:hAnsi="Source Sans Pro" w:cstheme="minorHAnsi"/>
          <w:b/>
          <w:bCs/>
          <w:sz w:val="40"/>
          <w:szCs w:val="40"/>
        </w:rPr>
      </w:pPr>
      <w:bookmarkStart w:id="26" w:name="_Toc65854363"/>
      <w:r w:rsidRPr="00D17DE2">
        <w:rPr>
          <w:rFonts w:ascii="Source Sans Pro" w:hAnsi="Source Sans Pro" w:cstheme="minorHAnsi"/>
          <w:b/>
          <w:bCs/>
          <w:sz w:val="40"/>
          <w:szCs w:val="40"/>
        </w:rPr>
        <w:br w:type="page"/>
      </w:r>
    </w:p>
    <w:p w14:paraId="08630D5A" w14:textId="55848502" w:rsidR="00847046" w:rsidRPr="00FA62F3" w:rsidRDefault="00543891" w:rsidP="00FA62F3">
      <w:pPr>
        <w:pStyle w:val="Heading1"/>
        <w:rPr>
          <w:rFonts w:ascii="Avenir Book" w:hAnsi="Avenir Book" w:cstheme="minorHAnsi"/>
          <w:color w:val="auto"/>
          <w:sz w:val="28"/>
          <w:szCs w:val="28"/>
        </w:rPr>
      </w:pPr>
      <w:bookmarkStart w:id="27" w:name="_Toc203375382"/>
      <w:bookmarkStart w:id="28" w:name="_Toc204072588"/>
      <w:r w:rsidRPr="00D17DE2">
        <w:rPr>
          <w:rFonts w:ascii="Avenir Book" w:hAnsi="Avenir Book" w:cstheme="minorHAnsi"/>
          <w:color w:val="auto"/>
          <w:sz w:val="28"/>
          <w:szCs w:val="28"/>
        </w:rPr>
        <w:lastRenderedPageBreak/>
        <w:t>Timelines</w:t>
      </w:r>
      <w:bookmarkEnd w:id="26"/>
      <w:bookmarkEnd w:id="27"/>
      <w:bookmarkEnd w:id="28"/>
    </w:p>
    <w:p w14:paraId="279983F2" w14:textId="77777777" w:rsidR="00543891" w:rsidRPr="00D17DE2" w:rsidRDefault="00543891" w:rsidP="00D17DE2">
      <w:pPr>
        <w:rPr>
          <w:rFonts w:ascii="Source Sans Pro" w:hAnsi="Source Sans Pro"/>
        </w:rPr>
      </w:pPr>
    </w:p>
    <w:tbl>
      <w:tblPr>
        <w:tblStyle w:val="PlainTable4"/>
        <w:tblW w:w="500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7"/>
        <w:gridCol w:w="5265"/>
        <w:gridCol w:w="1693"/>
        <w:gridCol w:w="1567"/>
      </w:tblGrid>
      <w:tr w:rsidR="004D182F" w:rsidRPr="00D17DE2" w14:paraId="1219325D" w14:textId="77777777" w:rsidTr="00E20540">
        <w:trPr>
          <w:cnfStyle w:val="100000000000" w:firstRow="1" w:lastRow="0" w:firstColumn="0" w:lastColumn="0" w:oddVBand="0" w:evenVBand="0" w:oddHBand="0" w:evenHBand="0" w:firstRowFirstColumn="0" w:firstRowLastColumn="0" w:lastRowFirstColumn="0" w:lastRowLastColumn="0"/>
          <w:trHeight w:val="100"/>
        </w:trPr>
        <w:tc>
          <w:tcPr>
            <w:cnfStyle w:val="001000000000" w:firstRow="0" w:lastRow="0" w:firstColumn="1" w:lastColumn="0" w:oddVBand="0" w:evenVBand="0" w:oddHBand="0" w:evenHBand="0" w:firstRowFirstColumn="0" w:firstRowLastColumn="0" w:lastRowFirstColumn="0" w:lastRowLastColumn="0"/>
            <w:tcW w:w="442" w:type="pct"/>
            <w:tcBorders>
              <w:top w:val="single" w:sz="4" w:space="0" w:color="48B2AA"/>
              <w:left w:val="single" w:sz="4" w:space="0" w:color="48B2AA"/>
              <w:bottom w:val="single" w:sz="4" w:space="0" w:color="42AA9C"/>
              <w:right w:val="single" w:sz="4" w:space="0" w:color="48B2AA"/>
            </w:tcBorders>
            <w:shd w:val="clear" w:color="auto" w:fill="48B2AA"/>
          </w:tcPr>
          <w:p w14:paraId="3B5C12B1" w14:textId="5F9B5106" w:rsidR="008E7DB4" w:rsidRPr="008E7DB4" w:rsidRDefault="008E7DB4" w:rsidP="008E7DB4">
            <w:pPr>
              <w:jc w:val="center"/>
              <w:rPr>
                <w:rFonts w:ascii="Source Sans Pro Light" w:hAnsi="Source Sans Pro Light" w:cstheme="minorHAnsi"/>
                <w:sz w:val="24"/>
                <w:szCs w:val="24"/>
                <w:lang w:val="en-US" w:eastAsia="ja-JP"/>
              </w:rPr>
            </w:pPr>
            <w:r w:rsidRPr="008E7DB4">
              <w:rPr>
                <w:rFonts w:ascii="Source Sans Pro Light" w:hAnsi="Source Sans Pro Light" w:cstheme="minorHAnsi"/>
                <w:sz w:val="24"/>
                <w:szCs w:val="24"/>
                <w:lang w:val="en-US" w:eastAsia="ja-JP"/>
              </w:rPr>
              <w:t>No.</w:t>
            </w:r>
          </w:p>
        </w:tc>
        <w:tc>
          <w:tcPr>
            <w:tcW w:w="2814" w:type="pct"/>
            <w:tcBorders>
              <w:top w:val="single" w:sz="4" w:space="0" w:color="48B2AA"/>
              <w:left w:val="single" w:sz="4" w:space="0" w:color="48B2AA"/>
              <w:bottom w:val="single" w:sz="4" w:space="0" w:color="42AA9C"/>
              <w:right w:val="single" w:sz="4" w:space="0" w:color="48B2AA"/>
            </w:tcBorders>
            <w:shd w:val="clear" w:color="auto" w:fill="48B2AA"/>
          </w:tcPr>
          <w:p w14:paraId="5645EBA3" w14:textId="249F46BD" w:rsidR="004D182F" w:rsidRPr="008E7DB4" w:rsidRDefault="008E7DB4" w:rsidP="008E7DB4">
            <w:pPr>
              <w:jc w:val="center"/>
              <w:cnfStyle w:val="100000000000" w:firstRow="1" w:lastRow="0" w:firstColumn="0" w:lastColumn="0" w:oddVBand="0" w:evenVBand="0" w:oddHBand="0" w:evenHBand="0" w:firstRowFirstColumn="0" w:firstRowLastColumn="0" w:lastRowFirstColumn="0" w:lastRowLastColumn="0"/>
              <w:rPr>
                <w:rFonts w:ascii="Source Sans Pro Light" w:hAnsi="Source Sans Pro Light" w:cstheme="minorHAnsi"/>
                <w:sz w:val="24"/>
                <w:szCs w:val="24"/>
                <w:lang w:val="en-US" w:eastAsia="ja-JP"/>
              </w:rPr>
            </w:pPr>
            <w:r w:rsidRPr="008E7DB4">
              <w:rPr>
                <w:rFonts w:ascii="Source Sans Pro Light" w:hAnsi="Source Sans Pro Light"/>
                <w:sz w:val="24"/>
                <w:szCs w:val="24"/>
              </w:rPr>
              <w:t>Improvement/Task</w:t>
            </w:r>
          </w:p>
        </w:tc>
        <w:tc>
          <w:tcPr>
            <w:tcW w:w="905" w:type="pct"/>
            <w:tcBorders>
              <w:top w:val="single" w:sz="4" w:space="0" w:color="48B2AA"/>
              <w:left w:val="single" w:sz="4" w:space="0" w:color="48B2AA"/>
              <w:bottom w:val="single" w:sz="4" w:space="0" w:color="42AA9C"/>
              <w:right w:val="single" w:sz="4" w:space="0" w:color="48B2AA"/>
            </w:tcBorders>
            <w:shd w:val="clear" w:color="auto" w:fill="48B2AA"/>
          </w:tcPr>
          <w:p w14:paraId="536DB62A" w14:textId="1A6E787C" w:rsidR="004D182F" w:rsidRPr="008E7DB4" w:rsidRDefault="008E7DB4" w:rsidP="008E7DB4">
            <w:pPr>
              <w:jc w:val="center"/>
              <w:cnfStyle w:val="100000000000" w:firstRow="1" w:lastRow="0" w:firstColumn="0" w:lastColumn="0" w:oddVBand="0" w:evenVBand="0" w:oddHBand="0" w:evenHBand="0" w:firstRowFirstColumn="0" w:firstRowLastColumn="0" w:lastRowFirstColumn="0" w:lastRowLastColumn="0"/>
              <w:rPr>
                <w:rFonts w:ascii="Source Sans Pro Light" w:hAnsi="Source Sans Pro Light" w:cstheme="minorHAnsi"/>
                <w:sz w:val="24"/>
                <w:szCs w:val="24"/>
                <w:lang w:val="en-US" w:eastAsia="ja-JP"/>
              </w:rPr>
            </w:pPr>
            <w:r w:rsidRPr="008E7DB4">
              <w:rPr>
                <w:rFonts w:ascii="Source Sans Pro Light" w:hAnsi="Source Sans Pro Light"/>
                <w:sz w:val="24"/>
                <w:szCs w:val="24"/>
              </w:rPr>
              <w:t>Development Story Points</w:t>
            </w:r>
          </w:p>
        </w:tc>
        <w:tc>
          <w:tcPr>
            <w:tcW w:w="839" w:type="pct"/>
            <w:tcBorders>
              <w:top w:val="single" w:sz="4" w:space="0" w:color="48B2AA"/>
              <w:left w:val="single" w:sz="4" w:space="0" w:color="48B2AA"/>
              <w:bottom w:val="single" w:sz="4" w:space="0" w:color="42AA9C"/>
              <w:right w:val="single" w:sz="4" w:space="0" w:color="48B2AA"/>
            </w:tcBorders>
            <w:shd w:val="clear" w:color="auto" w:fill="48B2AA"/>
          </w:tcPr>
          <w:p w14:paraId="32F23CF4" w14:textId="769F0095" w:rsidR="004D182F" w:rsidRPr="008E7DB4" w:rsidRDefault="008E7DB4" w:rsidP="008E7DB4">
            <w:pPr>
              <w:jc w:val="center"/>
              <w:cnfStyle w:val="100000000000" w:firstRow="1" w:lastRow="0" w:firstColumn="0" w:lastColumn="0" w:oddVBand="0" w:evenVBand="0" w:oddHBand="0" w:evenHBand="0" w:firstRowFirstColumn="0" w:firstRowLastColumn="0" w:lastRowFirstColumn="0" w:lastRowLastColumn="0"/>
              <w:rPr>
                <w:rFonts w:ascii="Source Sans Pro Light" w:hAnsi="Source Sans Pro Light" w:cstheme="minorHAnsi"/>
                <w:sz w:val="24"/>
                <w:szCs w:val="24"/>
                <w:lang w:val="en-US" w:eastAsia="ja-JP"/>
              </w:rPr>
            </w:pPr>
            <w:r w:rsidRPr="008E7DB4">
              <w:rPr>
                <w:rFonts w:ascii="Source Sans Pro Light" w:hAnsi="Source Sans Pro Light"/>
                <w:sz w:val="24"/>
                <w:szCs w:val="24"/>
              </w:rPr>
              <w:t>Testing Story Points</w:t>
            </w:r>
          </w:p>
        </w:tc>
      </w:tr>
      <w:tr w:rsidR="008E7DB4" w:rsidRPr="00802463" w14:paraId="27D65E8A" w14:textId="77777777" w:rsidTr="00E20540">
        <w:trPr>
          <w:cnfStyle w:val="000000100000" w:firstRow="0" w:lastRow="0" w:firstColumn="0" w:lastColumn="0" w:oddVBand="0" w:evenVBand="0" w:oddHBand="1" w:evenHBand="0" w:firstRowFirstColumn="0" w:firstRowLastColumn="0" w:lastRowFirstColumn="0" w:lastRowLastColumn="0"/>
          <w:trHeight w:val="77"/>
        </w:trPr>
        <w:tc>
          <w:tcPr>
            <w:cnfStyle w:val="001000000000" w:firstRow="0" w:lastRow="0" w:firstColumn="1" w:lastColumn="0" w:oddVBand="0" w:evenVBand="0" w:oddHBand="0" w:evenHBand="0" w:firstRowFirstColumn="0" w:firstRowLastColumn="0" w:lastRowFirstColumn="0" w:lastRowLastColumn="0"/>
            <w:tcW w:w="442" w:type="pct"/>
            <w:tcBorders>
              <w:top w:val="single" w:sz="4" w:space="0" w:color="42AA9C"/>
              <w:left w:val="single" w:sz="4" w:space="0" w:color="42AA9C"/>
              <w:bottom w:val="single" w:sz="4" w:space="0" w:color="42AA9C"/>
              <w:right w:val="single" w:sz="4" w:space="0" w:color="42AA9C"/>
            </w:tcBorders>
          </w:tcPr>
          <w:p w14:paraId="5397A22B" w14:textId="4312B36F" w:rsidR="008E7DB4" w:rsidRPr="00692C86" w:rsidRDefault="008E7DB4" w:rsidP="008E7DB4">
            <w:pPr>
              <w:rPr>
                <w:rFonts w:ascii="Source Sans Pro Light" w:hAnsi="Source Sans Pro Light"/>
                <w:b w:val="0"/>
                <w:bCs w:val="0"/>
                <w:sz w:val="24"/>
                <w:szCs w:val="24"/>
              </w:rPr>
            </w:pPr>
            <w:r w:rsidRPr="00802463">
              <w:rPr>
                <w:rFonts w:ascii="Source Sans Pro Light" w:hAnsi="Source Sans Pro Light"/>
                <w:b w:val="0"/>
                <w:bCs w:val="0"/>
                <w:sz w:val="24"/>
                <w:szCs w:val="24"/>
              </w:rPr>
              <w:t>[[#applicationPlatformRequir</w:t>
            </w:r>
            <w:r>
              <w:rPr>
                <w:rFonts w:ascii="Source Sans Pro Light" w:hAnsi="Source Sans Pro Light"/>
                <w:b w:val="0"/>
                <w:bCs w:val="0"/>
                <w:sz w:val="24"/>
                <w:szCs w:val="24"/>
              </w:rPr>
              <w:t>e</w:t>
            </w:r>
            <w:r w:rsidRPr="00802463">
              <w:rPr>
                <w:rFonts w:ascii="Source Sans Pro Light" w:hAnsi="Source Sans Pro Light"/>
                <w:b w:val="0"/>
                <w:bCs w:val="0"/>
                <w:sz w:val="24"/>
                <w:szCs w:val="24"/>
              </w:rPr>
              <w:t>ments]][[#features]][[</w:t>
            </w:r>
            <w:r>
              <w:rPr>
                <w:rFonts w:ascii="Source Sans Pro Light" w:hAnsi="Source Sans Pro Light"/>
                <w:b w:val="0"/>
                <w:bCs w:val="0"/>
                <w:sz w:val="24"/>
                <w:szCs w:val="24"/>
              </w:rPr>
              <w:t>application_platform_index</w:t>
            </w:r>
            <w:r w:rsidRPr="00802463">
              <w:rPr>
                <w:rFonts w:ascii="Source Sans Pro Light" w:hAnsi="Source Sans Pro Light"/>
                <w:b w:val="0"/>
                <w:bCs w:val="0"/>
                <w:sz w:val="24"/>
                <w:szCs w:val="24"/>
              </w:rPr>
              <w:t>]]</w:t>
            </w:r>
            <w:r>
              <w:rPr>
                <w:rFonts w:ascii="Source Sans Pro Light" w:hAnsi="Source Sans Pro Light"/>
                <w:b w:val="0"/>
                <w:bCs w:val="0"/>
                <w:sz w:val="24"/>
                <w:szCs w:val="24"/>
              </w:rPr>
              <w:t>.[[feature_index]]</w:t>
            </w:r>
          </w:p>
        </w:tc>
        <w:tc>
          <w:tcPr>
            <w:tcW w:w="2814" w:type="pct"/>
            <w:tcBorders>
              <w:top w:val="single" w:sz="4" w:space="0" w:color="42AA9C"/>
              <w:left w:val="single" w:sz="4" w:space="0" w:color="42AA9C"/>
              <w:bottom w:val="single" w:sz="4" w:space="0" w:color="42AA9C"/>
              <w:right w:val="single" w:sz="4" w:space="0" w:color="42AA9C"/>
            </w:tcBorders>
          </w:tcPr>
          <w:p w14:paraId="7B352276" w14:textId="591DDE67" w:rsidR="008E7DB4" w:rsidRPr="00AC2343" w:rsidRDefault="008E7DB4" w:rsidP="008E7DB4">
            <w:pPr>
              <w:cnfStyle w:val="000000100000" w:firstRow="0" w:lastRow="0" w:firstColumn="0" w:lastColumn="0" w:oddVBand="0" w:evenVBand="0" w:oddHBand="1" w:evenHBand="0" w:firstRowFirstColumn="0" w:firstRowLastColumn="0" w:lastRowFirstColumn="0" w:lastRowLastColumn="0"/>
              <w:rPr>
                <w:rFonts w:ascii="Source Sans Pro Light" w:hAnsi="Source Sans Pro Light" w:cs="Arial"/>
                <w:sz w:val="24"/>
                <w:szCs w:val="24"/>
              </w:rPr>
            </w:pPr>
            <w:r w:rsidRPr="00802463">
              <w:rPr>
                <w:rFonts w:ascii="Source Sans Pro Light" w:hAnsi="Source Sans Pro Light" w:cs="Arial"/>
                <w:sz w:val="24"/>
                <w:szCs w:val="24"/>
              </w:rPr>
              <w:t>[[</w:t>
            </w:r>
            <w:r>
              <w:rPr>
                <w:rFonts w:ascii="Source Sans Pro Light" w:hAnsi="Source Sans Pro Light" w:cs="Arial"/>
                <w:sz w:val="24"/>
                <w:szCs w:val="24"/>
              </w:rPr>
              <w:t>feature_name</w:t>
            </w:r>
            <w:r w:rsidRPr="00802463">
              <w:rPr>
                <w:rFonts w:ascii="Source Sans Pro Light" w:hAnsi="Source Sans Pro Light" w:cs="Arial"/>
                <w:sz w:val="24"/>
                <w:szCs w:val="24"/>
              </w:rPr>
              <w:t>]]</w:t>
            </w:r>
            <w:r>
              <w:rPr>
                <w:rFonts w:ascii="Source Sans Pro Light" w:hAnsi="Source Sans Pro Light" w:cs="Arial"/>
                <w:sz w:val="24"/>
                <w:szCs w:val="24"/>
              </w:rPr>
              <w:t xml:space="preserve"> feature</w:t>
            </w:r>
          </w:p>
        </w:tc>
        <w:tc>
          <w:tcPr>
            <w:tcW w:w="905" w:type="pct"/>
            <w:tcBorders>
              <w:top w:val="single" w:sz="4" w:space="0" w:color="42AA9C"/>
              <w:left w:val="single" w:sz="4" w:space="0" w:color="42AA9C"/>
              <w:bottom w:val="single" w:sz="4" w:space="0" w:color="42AA9C"/>
              <w:right w:val="single" w:sz="4" w:space="0" w:color="42AA9C"/>
            </w:tcBorders>
          </w:tcPr>
          <w:p w14:paraId="4077F6B6" w14:textId="0F7B251A" w:rsidR="008E7DB4" w:rsidRPr="00C93B6C" w:rsidRDefault="008E7DB4" w:rsidP="008E7DB4">
            <w:pPr>
              <w:jc w:val="center"/>
              <w:cnfStyle w:val="000000100000" w:firstRow="0" w:lastRow="0" w:firstColumn="0" w:lastColumn="0" w:oddVBand="0" w:evenVBand="0" w:oddHBand="1" w:evenHBand="0" w:firstRowFirstColumn="0" w:firstRowLastColumn="0" w:lastRowFirstColumn="0" w:lastRowLastColumn="0"/>
              <w:rPr>
                <w:rFonts w:ascii="Source Sans Pro Light" w:hAnsi="Source Sans Pro Light"/>
                <w:sz w:val="24"/>
                <w:szCs w:val="24"/>
              </w:rPr>
            </w:pPr>
            <w:r w:rsidRPr="00802463">
              <w:rPr>
                <w:rFonts w:ascii="Source Sans Pro Light" w:hAnsi="Source Sans Pro Light"/>
                <w:sz w:val="24"/>
                <w:szCs w:val="24"/>
              </w:rPr>
              <w:t>[[</w:t>
            </w:r>
            <w:r>
              <w:rPr>
                <w:rFonts w:ascii="Source Sans Pro Light" w:hAnsi="Source Sans Pro Light"/>
                <w:sz w:val="24"/>
                <w:szCs w:val="24"/>
              </w:rPr>
              <w:t>dev_story_points</w:t>
            </w:r>
            <w:r w:rsidRPr="00802463">
              <w:rPr>
                <w:rFonts w:ascii="Source Sans Pro Light" w:hAnsi="Source Sans Pro Light"/>
                <w:sz w:val="24"/>
                <w:szCs w:val="24"/>
              </w:rPr>
              <w:t>]]</w:t>
            </w:r>
          </w:p>
        </w:tc>
        <w:tc>
          <w:tcPr>
            <w:tcW w:w="839" w:type="pct"/>
            <w:tcBorders>
              <w:top w:val="single" w:sz="4" w:space="0" w:color="42AA9C"/>
              <w:left w:val="single" w:sz="4" w:space="0" w:color="42AA9C"/>
              <w:bottom w:val="single" w:sz="4" w:space="0" w:color="42AA9C"/>
              <w:right w:val="single" w:sz="4" w:space="0" w:color="42AA9C"/>
            </w:tcBorders>
          </w:tcPr>
          <w:p w14:paraId="5540890B" w14:textId="00B7BECF" w:rsidR="008E7DB4" w:rsidRPr="00A35C14" w:rsidRDefault="008E7DB4" w:rsidP="008E7DB4">
            <w:pPr>
              <w:jc w:val="center"/>
              <w:cnfStyle w:val="000000100000" w:firstRow="0" w:lastRow="0" w:firstColumn="0" w:lastColumn="0" w:oddVBand="0" w:evenVBand="0" w:oddHBand="1" w:evenHBand="0" w:firstRowFirstColumn="0" w:firstRowLastColumn="0" w:lastRowFirstColumn="0" w:lastRowLastColumn="0"/>
              <w:rPr>
                <w:rFonts w:ascii="Source Sans Pro Light" w:hAnsi="Source Sans Pro Light"/>
                <w:sz w:val="24"/>
                <w:szCs w:val="24"/>
              </w:rPr>
            </w:pPr>
            <w:r w:rsidRPr="00802463">
              <w:rPr>
                <w:rFonts w:ascii="Source Sans Pro Light" w:hAnsi="Source Sans Pro Light"/>
                <w:sz w:val="24"/>
                <w:szCs w:val="24"/>
              </w:rPr>
              <w:t>[[</w:t>
            </w:r>
            <w:r>
              <w:rPr>
                <w:rFonts w:ascii="Source Sans Pro Light" w:hAnsi="Source Sans Pro Light"/>
                <w:sz w:val="24"/>
                <w:szCs w:val="24"/>
              </w:rPr>
              <w:t>test_story_points</w:t>
            </w:r>
            <w:r w:rsidRPr="00802463">
              <w:rPr>
                <w:rFonts w:ascii="Source Sans Pro Light" w:hAnsi="Source Sans Pro Light"/>
                <w:sz w:val="24"/>
                <w:szCs w:val="24"/>
              </w:rPr>
              <w:t>]][[/features]][[/applicationPlatformRequir</w:t>
            </w:r>
            <w:r>
              <w:rPr>
                <w:rFonts w:ascii="Source Sans Pro Light" w:hAnsi="Source Sans Pro Light"/>
                <w:sz w:val="24"/>
                <w:szCs w:val="24"/>
              </w:rPr>
              <w:t>e</w:t>
            </w:r>
            <w:r w:rsidRPr="00802463">
              <w:rPr>
                <w:rFonts w:ascii="Source Sans Pro Light" w:hAnsi="Source Sans Pro Light"/>
                <w:sz w:val="24"/>
                <w:szCs w:val="24"/>
              </w:rPr>
              <w:t>ments]]</w:t>
            </w:r>
          </w:p>
        </w:tc>
      </w:tr>
      <w:tr w:rsidR="00766D3E" w:rsidRPr="00802463" w14:paraId="7BF89DEC" w14:textId="77777777" w:rsidTr="00E20540">
        <w:trPr>
          <w:trHeight w:val="287"/>
        </w:trPr>
        <w:tc>
          <w:tcPr>
            <w:cnfStyle w:val="001000000000" w:firstRow="0" w:lastRow="0" w:firstColumn="1" w:lastColumn="0" w:oddVBand="0" w:evenVBand="0" w:oddHBand="0" w:evenHBand="0" w:firstRowFirstColumn="0" w:firstRowLastColumn="0" w:lastRowFirstColumn="0" w:lastRowLastColumn="0"/>
            <w:tcW w:w="3257" w:type="pct"/>
            <w:gridSpan w:val="2"/>
            <w:tcBorders>
              <w:top w:val="single" w:sz="4" w:space="0" w:color="42AA9C"/>
              <w:left w:val="single" w:sz="4" w:space="0" w:color="42AA9C"/>
              <w:bottom w:val="single" w:sz="4" w:space="0" w:color="42AA9C"/>
              <w:right w:val="single" w:sz="4" w:space="0" w:color="42AA9C"/>
            </w:tcBorders>
            <w:shd w:val="clear" w:color="auto" w:fill="AEAAAA" w:themeFill="background2" w:themeFillShade="BF"/>
          </w:tcPr>
          <w:p w14:paraId="6482A0C1" w14:textId="603A87D3" w:rsidR="00766D3E" w:rsidRPr="006D2EC7" w:rsidRDefault="00766D3E" w:rsidP="00766D3E">
            <w:pPr>
              <w:jc w:val="right"/>
              <w:rPr>
                <w:rFonts w:cs="Arial"/>
              </w:rPr>
            </w:pPr>
            <w:r w:rsidRPr="006D2EC7">
              <w:rPr>
                <w:rFonts w:ascii="Source Sans Pro Light" w:hAnsi="Source Sans Pro Light" w:cstheme="minorHAnsi"/>
                <w:sz w:val="24"/>
                <w:szCs w:val="24"/>
                <w:lang w:val="en-US" w:eastAsia="ja-JP"/>
              </w:rPr>
              <w:t>TOTAL STORY POINTS</w:t>
            </w:r>
          </w:p>
        </w:tc>
        <w:tc>
          <w:tcPr>
            <w:tcW w:w="905" w:type="pct"/>
            <w:tcBorders>
              <w:top w:val="single" w:sz="4" w:space="0" w:color="42AA9C"/>
              <w:left w:val="single" w:sz="4" w:space="0" w:color="42AA9C"/>
              <w:bottom w:val="single" w:sz="4" w:space="0" w:color="42AA9C"/>
              <w:right w:val="single" w:sz="4" w:space="0" w:color="42AA9C"/>
            </w:tcBorders>
            <w:shd w:val="clear" w:color="auto" w:fill="AEAAAA" w:themeFill="background2" w:themeFillShade="BF"/>
          </w:tcPr>
          <w:p w14:paraId="025E07E6" w14:textId="70EB9C35" w:rsidR="00766D3E" w:rsidRPr="00701DEE" w:rsidRDefault="00766D3E" w:rsidP="00766D3E">
            <w:pPr>
              <w:jc w:val="center"/>
              <w:cnfStyle w:val="000000000000" w:firstRow="0" w:lastRow="0" w:firstColumn="0" w:lastColumn="0" w:oddVBand="0" w:evenVBand="0" w:oddHBand="0" w:evenHBand="0" w:firstRowFirstColumn="0" w:firstRowLastColumn="0" w:lastRowFirstColumn="0" w:lastRowLastColumn="0"/>
              <w:rPr>
                <w:rFonts w:ascii="Source Sans Pro Light" w:hAnsi="Source Sans Pro Light"/>
                <w:sz w:val="24"/>
                <w:szCs w:val="24"/>
              </w:rPr>
            </w:pPr>
            <w:r w:rsidRPr="00802463">
              <w:rPr>
                <w:rFonts w:ascii="Source Sans Pro Light" w:hAnsi="Source Sans Pro Light"/>
                <w:sz w:val="24"/>
                <w:szCs w:val="24"/>
              </w:rPr>
              <w:t>[[</w:t>
            </w:r>
            <w:r w:rsidR="00CE1C18">
              <w:rPr>
                <w:rFonts w:ascii="Source Sans Pro Light" w:hAnsi="Source Sans Pro Light"/>
                <w:sz w:val="24"/>
                <w:szCs w:val="24"/>
              </w:rPr>
              <w:t>total_</w:t>
            </w:r>
            <w:r>
              <w:rPr>
                <w:rFonts w:ascii="Source Sans Pro Light" w:hAnsi="Source Sans Pro Light"/>
                <w:sz w:val="24"/>
                <w:szCs w:val="24"/>
              </w:rPr>
              <w:t>dev_story_p</w:t>
            </w:r>
            <w:r w:rsidR="00033236">
              <w:rPr>
                <w:rFonts w:ascii="Source Sans Pro Light" w:hAnsi="Source Sans Pro Light"/>
                <w:sz w:val="24"/>
                <w:szCs w:val="24"/>
              </w:rPr>
              <w:t>o</w:t>
            </w:r>
            <w:r>
              <w:rPr>
                <w:rFonts w:ascii="Source Sans Pro Light" w:hAnsi="Source Sans Pro Light"/>
                <w:sz w:val="24"/>
                <w:szCs w:val="24"/>
              </w:rPr>
              <w:t>ints</w:t>
            </w:r>
            <w:r w:rsidRPr="00802463">
              <w:rPr>
                <w:rFonts w:ascii="Source Sans Pro Light" w:hAnsi="Source Sans Pro Light"/>
                <w:sz w:val="24"/>
                <w:szCs w:val="24"/>
              </w:rPr>
              <w:t>]]</w:t>
            </w:r>
          </w:p>
        </w:tc>
        <w:tc>
          <w:tcPr>
            <w:tcW w:w="839" w:type="pct"/>
            <w:tcBorders>
              <w:top w:val="single" w:sz="4" w:space="0" w:color="42AA9C"/>
              <w:left w:val="single" w:sz="4" w:space="0" w:color="42AA9C"/>
              <w:bottom w:val="single" w:sz="4" w:space="0" w:color="42AA9C"/>
              <w:right w:val="single" w:sz="4" w:space="0" w:color="42AA9C"/>
            </w:tcBorders>
            <w:shd w:val="clear" w:color="auto" w:fill="AEAAAA" w:themeFill="background2" w:themeFillShade="BF"/>
            <w:vAlign w:val="center"/>
          </w:tcPr>
          <w:p w14:paraId="6C61B8BA" w14:textId="6431B54F" w:rsidR="00766D3E" w:rsidRPr="00701DEE" w:rsidRDefault="00766D3E" w:rsidP="00766D3E">
            <w:pPr>
              <w:jc w:val="center"/>
              <w:cnfStyle w:val="000000000000" w:firstRow="0" w:lastRow="0" w:firstColumn="0" w:lastColumn="0" w:oddVBand="0" w:evenVBand="0" w:oddHBand="0" w:evenHBand="0" w:firstRowFirstColumn="0" w:firstRowLastColumn="0" w:lastRowFirstColumn="0" w:lastRowLastColumn="0"/>
              <w:rPr>
                <w:rFonts w:ascii="Source Sans Pro Light" w:hAnsi="Source Sans Pro Light"/>
                <w:sz w:val="24"/>
                <w:szCs w:val="24"/>
              </w:rPr>
            </w:pPr>
            <w:r w:rsidRPr="00701DEE">
              <w:rPr>
                <w:rFonts w:ascii="Source Sans Pro Light" w:hAnsi="Source Sans Pro Light"/>
                <w:sz w:val="24"/>
                <w:szCs w:val="24"/>
              </w:rPr>
              <w:t>[[total_</w:t>
            </w:r>
            <w:r>
              <w:rPr>
                <w:rFonts w:ascii="Source Sans Pro Light" w:hAnsi="Source Sans Pro Light"/>
                <w:sz w:val="24"/>
                <w:szCs w:val="24"/>
              </w:rPr>
              <w:t>test</w:t>
            </w:r>
            <w:r w:rsidRPr="00701DEE">
              <w:rPr>
                <w:rFonts w:ascii="Source Sans Pro Light" w:hAnsi="Source Sans Pro Light"/>
                <w:sz w:val="24"/>
                <w:szCs w:val="24"/>
              </w:rPr>
              <w:t>_story_points]]</w:t>
            </w:r>
          </w:p>
        </w:tc>
      </w:tr>
    </w:tbl>
    <w:p w14:paraId="6D028971" w14:textId="01509C30" w:rsidR="00543891" w:rsidRDefault="00543891" w:rsidP="00D17DE2">
      <w:pPr>
        <w:rPr>
          <w:rFonts w:cstheme="minorHAnsi"/>
        </w:rPr>
      </w:pPr>
    </w:p>
    <w:p w14:paraId="55211DF6" w14:textId="77777777" w:rsidR="00FE5C5A" w:rsidRDefault="00FE5C5A" w:rsidP="00D17DE2">
      <w:pPr>
        <w:rPr>
          <w:rFonts w:cstheme="minorHAnsi"/>
        </w:rPr>
      </w:pPr>
    </w:p>
    <w:tbl>
      <w:tblPr>
        <w:tblStyle w:val="PlainTable4"/>
        <w:tblW w:w="0" w:type="auto"/>
        <w:tblBorders>
          <w:top w:val="single" w:sz="4" w:space="0" w:color="48B2AA"/>
          <w:left w:val="single" w:sz="4" w:space="0" w:color="48B2AA"/>
          <w:bottom w:val="single" w:sz="4" w:space="0" w:color="48B2AA"/>
          <w:right w:val="single" w:sz="4" w:space="0" w:color="48B2AA"/>
          <w:insideH w:val="single" w:sz="4" w:space="0" w:color="48B2AA"/>
          <w:insideV w:val="single" w:sz="4" w:space="0" w:color="48B2AA"/>
        </w:tblBorders>
        <w:tblLook w:val="04A0" w:firstRow="1" w:lastRow="0" w:firstColumn="1" w:lastColumn="0" w:noHBand="0" w:noVBand="1"/>
      </w:tblPr>
      <w:tblGrid>
        <w:gridCol w:w="3145"/>
        <w:gridCol w:w="6205"/>
      </w:tblGrid>
      <w:tr w:rsidR="00FE5C5A" w:rsidRPr="00D17DE2" w14:paraId="574DA0CC" w14:textId="77777777" w:rsidTr="003D29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shd w:val="clear" w:color="auto" w:fill="48B2AA"/>
          </w:tcPr>
          <w:p w14:paraId="15B9E353" w14:textId="77777777" w:rsidR="00FE5C5A" w:rsidRPr="00D17DE2" w:rsidRDefault="00FE5C5A" w:rsidP="003D2975">
            <w:pPr>
              <w:jc w:val="center"/>
              <w:rPr>
                <w:rFonts w:ascii="Source Sans Pro Light" w:hAnsi="Source Sans Pro Light" w:cstheme="minorHAnsi"/>
                <w:sz w:val="24"/>
                <w:szCs w:val="24"/>
                <w:lang w:val="en-US" w:eastAsia="ja-JP"/>
              </w:rPr>
            </w:pPr>
            <w:r w:rsidRPr="00D17DE2">
              <w:rPr>
                <w:rFonts w:ascii="Source Sans Pro Light" w:hAnsi="Source Sans Pro Light" w:cstheme="minorHAnsi"/>
                <w:sz w:val="24"/>
                <w:szCs w:val="24"/>
                <w:lang w:val="en-US" w:eastAsia="ja-JP"/>
              </w:rPr>
              <w:t>Sprint Events</w:t>
            </w:r>
          </w:p>
        </w:tc>
        <w:tc>
          <w:tcPr>
            <w:tcW w:w="6205" w:type="dxa"/>
            <w:shd w:val="clear" w:color="auto" w:fill="48B2AA"/>
          </w:tcPr>
          <w:p w14:paraId="17529C94" w14:textId="77777777" w:rsidR="00FE5C5A" w:rsidRPr="00D17DE2" w:rsidRDefault="00FE5C5A" w:rsidP="003D2975">
            <w:pPr>
              <w:jc w:val="center"/>
              <w:cnfStyle w:val="100000000000" w:firstRow="1" w:lastRow="0" w:firstColumn="0" w:lastColumn="0" w:oddVBand="0" w:evenVBand="0" w:oddHBand="0" w:evenHBand="0" w:firstRowFirstColumn="0" w:firstRowLastColumn="0" w:lastRowFirstColumn="0" w:lastRowLastColumn="0"/>
              <w:rPr>
                <w:rFonts w:ascii="Source Sans Pro Light" w:hAnsi="Source Sans Pro Light" w:cstheme="minorHAnsi"/>
                <w:sz w:val="24"/>
                <w:szCs w:val="24"/>
                <w:lang w:val="en-US" w:eastAsia="ja-JP"/>
              </w:rPr>
            </w:pPr>
            <w:r w:rsidRPr="00D17DE2">
              <w:rPr>
                <w:rFonts w:ascii="Source Sans Pro Light" w:hAnsi="Source Sans Pro Light" w:cstheme="minorHAnsi"/>
                <w:sz w:val="24"/>
                <w:szCs w:val="24"/>
                <w:lang w:val="en-US" w:eastAsia="ja-JP"/>
              </w:rPr>
              <w:t>Dates</w:t>
            </w:r>
          </w:p>
        </w:tc>
      </w:tr>
      <w:tr w:rsidR="00FE5C5A" w:rsidRPr="00D17DE2" w14:paraId="4FF132BC" w14:textId="77777777" w:rsidTr="003D2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581E9371" w14:textId="77777777" w:rsidR="00FE5C5A" w:rsidRPr="00D17DE2" w:rsidRDefault="00FE5C5A" w:rsidP="003D2975">
            <w:pPr>
              <w:jc w:val="center"/>
              <w:rPr>
                <w:rFonts w:ascii="Source Sans Pro Light" w:hAnsi="Source Sans Pro Light" w:cstheme="minorHAnsi"/>
                <w:b w:val="0"/>
                <w:bCs w:val="0"/>
                <w:sz w:val="24"/>
                <w:szCs w:val="24"/>
                <w:lang w:val="en-US" w:eastAsia="ja-JP"/>
              </w:rPr>
            </w:pPr>
            <w:r w:rsidRPr="00D17DE2">
              <w:rPr>
                <w:rFonts w:ascii="Source Sans Pro Light" w:hAnsi="Source Sans Pro Light" w:cstheme="minorHAnsi"/>
                <w:b w:val="0"/>
                <w:bCs w:val="0"/>
                <w:sz w:val="24"/>
                <w:szCs w:val="24"/>
                <w:lang w:val="en-US" w:eastAsia="ja-JP"/>
              </w:rPr>
              <w:t>Development Dates</w:t>
            </w:r>
          </w:p>
        </w:tc>
        <w:tc>
          <w:tcPr>
            <w:tcW w:w="6205" w:type="dxa"/>
          </w:tcPr>
          <w:p w14:paraId="280B2E05" w14:textId="450BB954" w:rsidR="00FE5C5A" w:rsidRPr="00D17DE2" w:rsidRDefault="00837F67" w:rsidP="003D2975">
            <w:pPr>
              <w:jc w:val="center"/>
              <w:cnfStyle w:val="000000100000" w:firstRow="0" w:lastRow="0" w:firstColumn="0" w:lastColumn="0" w:oddVBand="0" w:evenVBand="0" w:oddHBand="1" w:evenHBand="0" w:firstRowFirstColumn="0" w:firstRowLastColumn="0" w:lastRowFirstColumn="0" w:lastRowLastColumn="0"/>
              <w:rPr>
                <w:rFonts w:ascii="Source Sans Pro Light" w:hAnsi="Source Sans Pro Light" w:cstheme="minorHAnsi"/>
                <w:sz w:val="24"/>
                <w:szCs w:val="24"/>
                <w:lang w:val="en-US" w:eastAsia="ja-JP"/>
              </w:rPr>
            </w:pPr>
            <w:r>
              <w:rPr>
                <w:rFonts w:ascii="Source Sans Pro Light" w:hAnsi="Source Sans Pro Light" w:cstheme="minorHAnsi"/>
                <w:sz w:val="24"/>
                <w:szCs w:val="24"/>
                <w:lang w:val="en-US" w:eastAsia="ja-JP"/>
              </w:rPr>
              <w:t>[[development_start_date]] –[[development_end_date]]</w:t>
            </w:r>
          </w:p>
        </w:tc>
      </w:tr>
      <w:tr w:rsidR="00FE5C5A" w:rsidRPr="00D17DE2" w14:paraId="7A861BAF" w14:textId="77777777" w:rsidTr="003D2975">
        <w:tc>
          <w:tcPr>
            <w:cnfStyle w:val="001000000000" w:firstRow="0" w:lastRow="0" w:firstColumn="1" w:lastColumn="0" w:oddVBand="0" w:evenVBand="0" w:oddHBand="0" w:evenHBand="0" w:firstRowFirstColumn="0" w:firstRowLastColumn="0" w:lastRowFirstColumn="0" w:lastRowLastColumn="0"/>
            <w:tcW w:w="3145" w:type="dxa"/>
          </w:tcPr>
          <w:p w14:paraId="7334239F" w14:textId="77777777" w:rsidR="00FE5C5A" w:rsidRPr="00D17DE2" w:rsidRDefault="00FE5C5A" w:rsidP="003D2975">
            <w:pPr>
              <w:jc w:val="center"/>
              <w:rPr>
                <w:rFonts w:ascii="Source Sans Pro Light" w:hAnsi="Source Sans Pro Light" w:cstheme="minorHAnsi"/>
                <w:b w:val="0"/>
                <w:bCs w:val="0"/>
                <w:sz w:val="24"/>
                <w:szCs w:val="24"/>
                <w:lang w:val="en-US" w:eastAsia="ja-JP"/>
              </w:rPr>
            </w:pPr>
            <w:r w:rsidRPr="00D17DE2">
              <w:rPr>
                <w:rFonts w:ascii="Source Sans Pro Light" w:hAnsi="Source Sans Pro Light" w:cstheme="minorHAnsi"/>
                <w:b w:val="0"/>
                <w:bCs w:val="0"/>
                <w:sz w:val="24"/>
                <w:szCs w:val="24"/>
                <w:lang w:val="en-US" w:eastAsia="ja-JP"/>
              </w:rPr>
              <w:t>Testing Dates</w:t>
            </w:r>
          </w:p>
        </w:tc>
        <w:tc>
          <w:tcPr>
            <w:tcW w:w="6205" w:type="dxa"/>
          </w:tcPr>
          <w:p w14:paraId="324775FC" w14:textId="668A162F" w:rsidR="00FE5C5A" w:rsidRPr="00D17DE2" w:rsidRDefault="00837F67" w:rsidP="003D2975">
            <w:pPr>
              <w:jc w:val="center"/>
              <w:cnfStyle w:val="000000000000" w:firstRow="0" w:lastRow="0" w:firstColumn="0" w:lastColumn="0" w:oddVBand="0" w:evenVBand="0" w:oddHBand="0" w:evenHBand="0" w:firstRowFirstColumn="0" w:firstRowLastColumn="0" w:lastRowFirstColumn="0" w:lastRowLastColumn="0"/>
              <w:rPr>
                <w:rFonts w:ascii="Source Sans Pro Light" w:hAnsi="Source Sans Pro Light" w:cstheme="minorHAnsi"/>
                <w:sz w:val="24"/>
                <w:szCs w:val="24"/>
                <w:lang w:val="en-US" w:eastAsia="ja-JP"/>
              </w:rPr>
            </w:pPr>
            <w:r>
              <w:rPr>
                <w:rFonts w:ascii="Source Sans Pro Light" w:hAnsi="Source Sans Pro Light" w:cstheme="minorHAnsi"/>
                <w:sz w:val="24"/>
                <w:szCs w:val="24"/>
                <w:lang w:val="en-US" w:eastAsia="ja-JP"/>
              </w:rPr>
              <w:t>[[testing_start_date]] – [[testing_end_date]]</w:t>
            </w:r>
          </w:p>
        </w:tc>
      </w:tr>
      <w:tr w:rsidR="00FE5C5A" w:rsidRPr="00D17DE2" w14:paraId="3B6CA3FA" w14:textId="77777777" w:rsidTr="003D29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5E1124C" w14:textId="77777777" w:rsidR="00FE5C5A" w:rsidRPr="00D17DE2" w:rsidRDefault="00FE5C5A" w:rsidP="003D2975">
            <w:pPr>
              <w:jc w:val="center"/>
              <w:rPr>
                <w:rFonts w:ascii="Source Sans Pro Light" w:hAnsi="Source Sans Pro Light" w:cstheme="minorHAnsi"/>
                <w:b w:val="0"/>
                <w:bCs w:val="0"/>
                <w:sz w:val="24"/>
                <w:szCs w:val="24"/>
                <w:lang w:val="en-US" w:eastAsia="ja-JP"/>
              </w:rPr>
            </w:pPr>
            <w:r w:rsidRPr="00D17DE2">
              <w:rPr>
                <w:rFonts w:ascii="Source Sans Pro Light" w:hAnsi="Source Sans Pro Light" w:cstheme="minorHAnsi"/>
                <w:b w:val="0"/>
                <w:bCs w:val="0"/>
                <w:sz w:val="24"/>
                <w:szCs w:val="24"/>
                <w:lang w:val="en-US" w:eastAsia="ja-JP"/>
              </w:rPr>
              <w:t>Beta/ UAT Release</w:t>
            </w:r>
          </w:p>
        </w:tc>
        <w:tc>
          <w:tcPr>
            <w:tcW w:w="6205" w:type="dxa"/>
          </w:tcPr>
          <w:p w14:paraId="26879BB1" w14:textId="67E30B45" w:rsidR="00FE5C5A" w:rsidRPr="00D17DE2" w:rsidRDefault="00837F67" w:rsidP="003D2975">
            <w:pPr>
              <w:jc w:val="center"/>
              <w:cnfStyle w:val="000000100000" w:firstRow="0" w:lastRow="0" w:firstColumn="0" w:lastColumn="0" w:oddVBand="0" w:evenVBand="0" w:oddHBand="1" w:evenHBand="0" w:firstRowFirstColumn="0" w:firstRowLastColumn="0" w:lastRowFirstColumn="0" w:lastRowLastColumn="0"/>
              <w:rPr>
                <w:rFonts w:ascii="Source Sans Pro Light" w:hAnsi="Source Sans Pro Light" w:cstheme="minorHAnsi"/>
                <w:sz w:val="24"/>
                <w:szCs w:val="24"/>
                <w:lang w:val="en-US" w:eastAsia="ja-JP"/>
              </w:rPr>
            </w:pPr>
            <w:r>
              <w:rPr>
                <w:rFonts w:ascii="Source Sans Pro Light" w:hAnsi="Source Sans Pro Light" w:cstheme="minorHAnsi"/>
                <w:sz w:val="24"/>
                <w:szCs w:val="24"/>
                <w:lang w:val="en-US" w:eastAsia="ja-JP"/>
              </w:rPr>
              <w:t>[[uat_release_date]]</w:t>
            </w:r>
          </w:p>
        </w:tc>
      </w:tr>
      <w:tr w:rsidR="00FE5C5A" w:rsidRPr="00D17DE2" w14:paraId="07621918" w14:textId="77777777" w:rsidTr="003D2975">
        <w:tc>
          <w:tcPr>
            <w:cnfStyle w:val="001000000000" w:firstRow="0" w:lastRow="0" w:firstColumn="1" w:lastColumn="0" w:oddVBand="0" w:evenVBand="0" w:oddHBand="0" w:evenHBand="0" w:firstRowFirstColumn="0" w:firstRowLastColumn="0" w:lastRowFirstColumn="0" w:lastRowLastColumn="0"/>
            <w:tcW w:w="3145" w:type="dxa"/>
          </w:tcPr>
          <w:p w14:paraId="51DB7D05" w14:textId="77777777" w:rsidR="00FE5C5A" w:rsidRPr="00D17DE2" w:rsidRDefault="00FE5C5A" w:rsidP="003D2975">
            <w:pPr>
              <w:jc w:val="center"/>
              <w:rPr>
                <w:rFonts w:ascii="Source Sans Pro Light" w:hAnsi="Source Sans Pro Light" w:cstheme="minorHAnsi"/>
                <w:b w:val="0"/>
                <w:bCs w:val="0"/>
                <w:sz w:val="24"/>
                <w:szCs w:val="24"/>
                <w:lang w:val="en-US" w:eastAsia="ja-JP"/>
              </w:rPr>
            </w:pPr>
            <w:r w:rsidRPr="00D17DE2">
              <w:rPr>
                <w:rFonts w:ascii="Source Sans Pro Light" w:hAnsi="Source Sans Pro Light" w:cstheme="minorHAnsi"/>
                <w:b w:val="0"/>
                <w:bCs w:val="0"/>
                <w:sz w:val="24"/>
                <w:szCs w:val="24"/>
                <w:lang w:val="en-US" w:eastAsia="ja-JP"/>
              </w:rPr>
              <w:t>Production Release</w:t>
            </w:r>
          </w:p>
        </w:tc>
        <w:tc>
          <w:tcPr>
            <w:tcW w:w="6205" w:type="dxa"/>
          </w:tcPr>
          <w:p w14:paraId="6C58026E" w14:textId="62479188" w:rsidR="00FE5C5A" w:rsidRPr="00D17DE2" w:rsidRDefault="00837F67" w:rsidP="003D2975">
            <w:pPr>
              <w:jc w:val="center"/>
              <w:cnfStyle w:val="000000000000" w:firstRow="0" w:lastRow="0" w:firstColumn="0" w:lastColumn="0" w:oddVBand="0" w:evenVBand="0" w:oddHBand="0" w:evenHBand="0" w:firstRowFirstColumn="0" w:firstRowLastColumn="0" w:lastRowFirstColumn="0" w:lastRowLastColumn="0"/>
              <w:rPr>
                <w:rFonts w:ascii="Source Sans Pro Light" w:hAnsi="Source Sans Pro Light" w:cstheme="minorHAnsi"/>
                <w:sz w:val="24"/>
                <w:szCs w:val="24"/>
                <w:lang w:val="en-US" w:eastAsia="ja-JP"/>
              </w:rPr>
            </w:pPr>
            <w:r>
              <w:rPr>
                <w:rFonts w:ascii="Source Sans Pro Light" w:hAnsi="Source Sans Pro Light" w:cstheme="minorHAnsi"/>
                <w:sz w:val="24"/>
                <w:szCs w:val="24"/>
                <w:lang w:val="en-US" w:eastAsia="ja-JP"/>
              </w:rPr>
              <w:t>[[prod_release_date]]</w:t>
            </w:r>
          </w:p>
        </w:tc>
      </w:tr>
    </w:tbl>
    <w:p w14:paraId="33FB63CC" w14:textId="77777777" w:rsidR="00FE5C5A" w:rsidRDefault="00FE5C5A" w:rsidP="00D17DE2">
      <w:pPr>
        <w:rPr>
          <w:rFonts w:cstheme="minorHAnsi"/>
        </w:rPr>
      </w:pPr>
    </w:p>
    <w:p w14:paraId="785A4BBA" w14:textId="77777777" w:rsidR="00FE5C5A" w:rsidRDefault="00FE5C5A" w:rsidP="00D17DE2">
      <w:pPr>
        <w:rPr>
          <w:rFonts w:cstheme="minorHAnsi"/>
        </w:rPr>
      </w:pPr>
    </w:p>
    <w:p w14:paraId="5A7874DD" w14:textId="77777777" w:rsidR="00FE5C5A" w:rsidRDefault="00FE5C5A" w:rsidP="00D17DE2">
      <w:pPr>
        <w:rPr>
          <w:rFonts w:cstheme="minorHAnsi"/>
        </w:rPr>
      </w:pPr>
    </w:p>
    <w:p w14:paraId="2E02DB1C" w14:textId="77777777" w:rsidR="00FE5C5A" w:rsidRDefault="00FE5C5A" w:rsidP="00D17DE2">
      <w:pPr>
        <w:rPr>
          <w:rFonts w:cstheme="minorHAnsi"/>
        </w:rPr>
      </w:pPr>
    </w:p>
    <w:p w14:paraId="74B5FCB9" w14:textId="77777777" w:rsidR="00FE5C5A" w:rsidRDefault="00FE5C5A" w:rsidP="00D17DE2">
      <w:pPr>
        <w:rPr>
          <w:rFonts w:cstheme="minorHAnsi"/>
        </w:rPr>
      </w:pPr>
    </w:p>
    <w:p w14:paraId="21E950BA" w14:textId="77777777" w:rsidR="00FE5C5A" w:rsidRDefault="00FE5C5A" w:rsidP="00D17DE2">
      <w:pPr>
        <w:rPr>
          <w:rFonts w:cstheme="minorHAnsi"/>
        </w:rPr>
      </w:pPr>
    </w:p>
    <w:p w14:paraId="56B68515" w14:textId="77777777" w:rsidR="00FE5C5A" w:rsidRDefault="00FE5C5A" w:rsidP="00D17DE2">
      <w:pPr>
        <w:rPr>
          <w:rFonts w:cstheme="minorHAnsi"/>
        </w:rPr>
      </w:pPr>
    </w:p>
    <w:p w14:paraId="7E614A54" w14:textId="77777777" w:rsidR="00FE5C5A" w:rsidRDefault="00FE5C5A" w:rsidP="00D17DE2">
      <w:pPr>
        <w:rPr>
          <w:rFonts w:cstheme="minorHAnsi"/>
        </w:rPr>
      </w:pPr>
    </w:p>
    <w:p w14:paraId="1AA61917" w14:textId="77777777" w:rsidR="00FE5C5A" w:rsidRDefault="00FE5C5A" w:rsidP="00D17DE2">
      <w:pPr>
        <w:rPr>
          <w:rFonts w:cstheme="minorHAnsi"/>
        </w:rPr>
      </w:pPr>
    </w:p>
    <w:p w14:paraId="4FA9D739" w14:textId="77777777" w:rsidR="00FE5C5A" w:rsidRDefault="00FE5C5A" w:rsidP="00D17DE2">
      <w:pPr>
        <w:rPr>
          <w:rFonts w:cstheme="minorHAnsi"/>
        </w:rPr>
      </w:pPr>
    </w:p>
    <w:p w14:paraId="55A2A02B" w14:textId="24D9C18D" w:rsidR="00FE5C5A" w:rsidRPr="00802463" w:rsidRDefault="00F93F4F" w:rsidP="00D17DE2">
      <w:pPr>
        <w:rPr>
          <w:rFonts w:eastAsiaTheme="majorEastAsia" w:cstheme="minorHAnsi"/>
          <w:lang w:val="en-US"/>
        </w:rPr>
      </w:pPr>
      <w:r>
        <w:rPr>
          <w:rFonts w:eastAsiaTheme="majorEastAsia" w:cstheme="minorHAnsi"/>
          <w:lang w:val="en-US"/>
        </w:rPr>
        <w:br w:type="page"/>
      </w:r>
    </w:p>
    <w:p w14:paraId="0391D85E" w14:textId="712329AB" w:rsidR="00BA2E3E" w:rsidRPr="00D17DE2" w:rsidRDefault="00BA2E3E" w:rsidP="00D17DE2">
      <w:pPr>
        <w:pStyle w:val="Heading1"/>
        <w:rPr>
          <w:rFonts w:ascii="Avenir Book" w:hAnsi="Avenir Book" w:cstheme="minorHAnsi"/>
          <w:color w:val="auto"/>
          <w:sz w:val="28"/>
          <w:szCs w:val="28"/>
          <w:u w:val="single"/>
        </w:rPr>
      </w:pPr>
      <w:bookmarkStart w:id="29" w:name="_Toc204072589"/>
      <w:r w:rsidRPr="00D17DE2">
        <w:rPr>
          <w:rFonts w:ascii="Avenir Book" w:hAnsi="Avenir Book" w:cstheme="minorHAnsi"/>
          <w:color w:val="auto"/>
          <w:sz w:val="28"/>
          <w:szCs w:val="28"/>
        </w:rPr>
        <w:lastRenderedPageBreak/>
        <w:t>Acceptance</w:t>
      </w:r>
      <w:bookmarkEnd w:id="23"/>
      <w:bookmarkEnd w:id="29"/>
    </w:p>
    <w:p w14:paraId="0D264958" w14:textId="77777777" w:rsidR="00BA2E3E" w:rsidRPr="00D17DE2" w:rsidRDefault="00BA2E3E" w:rsidP="00D17DE2">
      <w:pPr>
        <w:rPr>
          <w:rFonts w:ascii="Source Sans Pro" w:hAnsi="Source Sans Pro" w:cstheme="minorHAnsi"/>
          <w:lang w:val="en-US" w:eastAsia="ja-JP"/>
        </w:rPr>
      </w:pPr>
    </w:p>
    <w:p w14:paraId="5C05CE3C" w14:textId="19CB72EE" w:rsidR="00BA2E3E" w:rsidRPr="00D17DE2" w:rsidRDefault="00BA2E3E" w:rsidP="00D17DE2">
      <w:pPr>
        <w:jc w:val="both"/>
        <w:rPr>
          <w:rFonts w:cstheme="minorHAnsi"/>
        </w:rPr>
      </w:pPr>
      <w:r w:rsidRPr="00D17DE2">
        <w:rPr>
          <w:rFonts w:cstheme="minorHAnsi"/>
        </w:rPr>
        <w:t xml:space="preserve">I accept and approve this Statement of Work for the development of </w:t>
      </w:r>
      <w:r w:rsidR="00065018">
        <w:rPr>
          <w:rFonts w:cstheme="minorHAnsi"/>
        </w:rPr>
        <w:t>[</w:t>
      </w:r>
      <w:r w:rsidR="00273D2E" w:rsidRPr="00D17DE2">
        <w:rPr>
          <w:rFonts w:cstheme="minorHAnsi"/>
        </w:rPr>
        <w:t>[</w:t>
      </w:r>
      <w:r w:rsidR="00065018">
        <w:rPr>
          <w:rFonts w:cstheme="minorHAnsi"/>
        </w:rPr>
        <w:t>project_name]]</w:t>
      </w:r>
      <w:r w:rsidRPr="00D17DE2">
        <w:rPr>
          <w:rFonts w:cstheme="minorHAnsi"/>
        </w:rPr>
        <w:t xml:space="preserve">. Note: This Statement of Work covers only the specified requirements above. Should there be additional requirements required by </w:t>
      </w:r>
      <w:r w:rsidR="00065018">
        <w:rPr>
          <w:rFonts w:cstheme="minorHAnsi"/>
        </w:rPr>
        <w:t>[[client_name]</w:t>
      </w:r>
      <w:r w:rsidR="00273D2E" w:rsidRPr="00D17DE2">
        <w:rPr>
          <w:rFonts w:cstheme="minorHAnsi"/>
        </w:rPr>
        <w:t>]</w:t>
      </w:r>
      <w:r w:rsidR="00F07A09" w:rsidRPr="00D17DE2">
        <w:rPr>
          <w:rFonts w:cstheme="minorHAnsi"/>
        </w:rPr>
        <w:t xml:space="preserve"> </w:t>
      </w:r>
      <w:r w:rsidRPr="00D17DE2">
        <w:rPr>
          <w:rFonts w:cstheme="minorHAnsi"/>
        </w:rPr>
        <w:t xml:space="preserve">which is not part of the Approved Statement of Work, </w:t>
      </w:r>
      <w:r w:rsidR="00076F01" w:rsidRPr="00D17DE2">
        <w:rPr>
          <w:rFonts w:cstheme="minorHAnsi"/>
        </w:rPr>
        <w:t>OPSOLUTIONS</w:t>
      </w:r>
      <w:r w:rsidRPr="00D17DE2">
        <w:rPr>
          <w:rFonts w:cstheme="minorHAnsi"/>
        </w:rPr>
        <w:t xml:space="preserve"> shall conduct an assessment and evaluation of the effort involved in developing these newly specified requirements and evaluate the impact to the project timeline.</w:t>
      </w:r>
    </w:p>
    <w:p w14:paraId="65C5C89C" w14:textId="77777777" w:rsidR="00BA2E3E" w:rsidRPr="00D17DE2" w:rsidRDefault="00BA2E3E" w:rsidP="00D17DE2">
      <w:pPr>
        <w:jc w:val="both"/>
        <w:rPr>
          <w:rFonts w:cstheme="minorHAnsi"/>
        </w:rPr>
      </w:pPr>
    </w:p>
    <w:p w14:paraId="6FADE954" w14:textId="77777777" w:rsidR="00BA2E3E" w:rsidRDefault="00BA2E3E" w:rsidP="00D17DE2">
      <w:pPr>
        <w:rPr>
          <w:rFonts w:cstheme="minorHAnsi"/>
          <w:b/>
          <w:bCs/>
          <w:lang w:val="en-US" w:eastAsia="ja-JP"/>
        </w:rPr>
      </w:pPr>
      <w:r w:rsidRPr="00D17DE2">
        <w:rPr>
          <w:rFonts w:cstheme="minorHAnsi"/>
          <w:b/>
          <w:bCs/>
          <w:lang w:val="en-US" w:eastAsia="ja-JP"/>
        </w:rPr>
        <w:t>Accepted by:</w:t>
      </w:r>
    </w:p>
    <w:p w14:paraId="003A78F8" w14:textId="77777777" w:rsidR="006432ED" w:rsidRPr="00D17DE2" w:rsidRDefault="006432ED" w:rsidP="00D17DE2">
      <w:pPr>
        <w:rPr>
          <w:rFonts w:cstheme="minorHAnsi"/>
          <w:b/>
          <w:bCs/>
          <w:lang w:val="en-US" w:eastAsia="ja-JP"/>
        </w:rPr>
      </w:pPr>
    </w:p>
    <w:tbl>
      <w:tblPr>
        <w:tblStyle w:val="TableGrid"/>
        <w:tblW w:w="0" w:type="auto"/>
        <w:tblLook w:val="04A0" w:firstRow="1" w:lastRow="0" w:firstColumn="1" w:lastColumn="0" w:noHBand="0" w:noVBand="1"/>
      </w:tblPr>
      <w:tblGrid>
        <w:gridCol w:w="2337"/>
        <w:gridCol w:w="2337"/>
        <w:gridCol w:w="2338"/>
        <w:gridCol w:w="2338"/>
      </w:tblGrid>
      <w:tr w:rsidR="00D17DE2" w:rsidRPr="00D17DE2" w14:paraId="59A55EDC" w14:textId="77777777" w:rsidTr="0009645F">
        <w:tc>
          <w:tcPr>
            <w:tcW w:w="2337" w:type="dxa"/>
            <w:shd w:val="clear" w:color="auto" w:fill="D0CECE" w:themeFill="background2" w:themeFillShade="E6"/>
          </w:tcPr>
          <w:p w14:paraId="7DDD217D" w14:textId="77777777" w:rsidR="00BA2E3E" w:rsidRPr="00D17DE2" w:rsidRDefault="00BA2E3E" w:rsidP="00D17DE2">
            <w:pPr>
              <w:jc w:val="center"/>
              <w:rPr>
                <w:rFonts w:ascii="Source Sans Pro Light" w:hAnsi="Source Sans Pro Light" w:cstheme="minorHAnsi"/>
                <w:sz w:val="24"/>
                <w:szCs w:val="24"/>
                <w:lang w:val="en-US" w:eastAsia="ja-JP"/>
              </w:rPr>
            </w:pPr>
            <w:r w:rsidRPr="00D17DE2">
              <w:rPr>
                <w:rFonts w:ascii="Source Sans Pro Light" w:hAnsi="Source Sans Pro Light" w:cstheme="minorHAnsi"/>
                <w:sz w:val="24"/>
                <w:szCs w:val="24"/>
                <w:lang w:val="en-US" w:eastAsia="ja-JP"/>
              </w:rPr>
              <w:t>Name</w:t>
            </w:r>
          </w:p>
        </w:tc>
        <w:tc>
          <w:tcPr>
            <w:tcW w:w="2337" w:type="dxa"/>
            <w:shd w:val="clear" w:color="auto" w:fill="D0CECE" w:themeFill="background2" w:themeFillShade="E6"/>
          </w:tcPr>
          <w:p w14:paraId="275AC0DB" w14:textId="77777777" w:rsidR="00BA2E3E" w:rsidRPr="00D17DE2" w:rsidRDefault="00BA2E3E" w:rsidP="00D17DE2">
            <w:pPr>
              <w:jc w:val="center"/>
              <w:rPr>
                <w:rFonts w:ascii="Source Sans Pro Light" w:hAnsi="Source Sans Pro Light" w:cstheme="minorHAnsi"/>
                <w:sz w:val="24"/>
                <w:szCs w:val="24"/>
                <w:lang w:val="en-US" w:eastAsia="ja-JP"/>
              </w:rPr>
            </w:pPr>
            <w:r w:rsidRPr="00D17DE2">
              <w:rPr>
                <w:rFonts w:ascii="Source Sans Pro Light" w:hAnsi="Source Sans Pro Light" w:cstheme="minorHAnsi"/>
                <w:sz w:val="24"/>
                <w:szCs w:val="24"/>
                <w:lang w:val="en-US" w:eastAsia="ja-JP"/>
              </w:rPr>
              <w:t>Designation</w:t>
            </w:r>
          </w:p>
        </w:tc>
        <w:tc>
          <w:tcPr>
            <w:tcW w:w="2338" w:type="dxa"/>
            <w:shd w:val="clear" w:color="auto" w:fill="D0CECE" w:themeFill="background2" w:themeFillShade="E6"/>
          </w:tcPr>
          <w:p w14:paraId="5FA5628E" w14:textId="77777777" w:rsidR="00BA2E3E" w:rsidRPr="00D17DE2" w:rsidRDefault="00BA2E3E" w:rsidP="00D17DE2">
            <w:pPr>
              <w:jc w:val="center"/>
              <w:rPr>
                <w:rFonts w:ascii="Source Sans Pro Light" w:hAnsi="Source Sans Pro Light" w:cstheme="minorHAnsi"/>
                <w:sz w:val="24"/>
                <w:szCs w:val="24"/>
                <w:lang w:val="en-US" w:eastAsia="ja-JP"/>
              </w:rPr>
            </w:pPr>
            <w:r w:rsidRPr="00D17DE2">
              <w:rPr>
                <w:rFonts w:ascii="Source Sans Pro Light" w:hAnsi="Source Sans Pro Light" w:cstheme="minorHAnsi"/>
                <w:sz w:val="24"/>
                <w:szCs w:val="24"/>
                <w:lang w:val="en-US" w:eastAsia="ja-JP"/>
              </w:rPr>
              <w:t>Signature</w:t>
            </w:r>
          </w:p>
        </w:tc>
        <w:tc>
          <w:tcPr>
            <w:tcW w:w="2338" w:type="dxa"/>
            <w:shd w:val="clear" w:color="auto" w:fill="D0CECE" w:themeFill="background2" w:themeFillShade="E6"/>
          </w:tcPr>
          <w:p w14:paraId="66C2C8FC" w14:textId="77777777" w:rsidR="00BA2E3E" w:rsidRPr="00D17DE2" w:rsidRDefault="00BA2E3E" w:rsidP="00D17DE2">
            <w:pPr>
              <w:jc w:val="center"/>
              <w:rPr>
                <w:rFonts w:ascii="Source Sans Pro Light" w:hAnsi="Source Sans Pro Light" w:cstheme="minorHAnsi"/>
                <w:sz w:val="24"/>
                <w:szCs w:val="24"/>
                <w:lang w:val="en-US" w:eastAsia="ja-JP"/>
              </w:rPr>
            </w:pPr>
            <w:r w:rsidRPr="00D17DE2">
              <w:rPr>
                <w:rFonts w:ascii="Source Sans Pro Light" w:hAnsi="Source Sans Pro Light" w:cstheme="minorHAnsi"/>
                <w:sz w:val="24"/>
                <w:szCs w:val="24"/>
                <w:lang w:val="en-US" w:eastAsia="ja-JP"/>
              </w:rPr>
              <w:t>Date</w:t>
            </w:r>
          </w:p>
        </w:tc>
      </w:tr>
      <w:tr w:rsidR="00BA2E3E" w:rsidRPr="00D17DE2" w14:paraId="2E6CC1D9" w14:textId="77777777" w:rsidTr="0009645F">
        <w:tc>
          <w:tcPr>
            <w:tcW w:w="2337" w:type="dxa"/>
          </w:tcPr>
          <w:p w14:paraId="38350CAB" w14:textId="1ABA7ACC" w:rsidR="00BA2E3E" w:rsidRPr="00D17DE2" w:rsidRDefault="00BA2E3E" w:rsidP="00D17DE2">
            <w:pPr>
              <w:jc w:val="center"/>
              <w:rPr>
                <w:rFonts w:ascii="Source Sans Pro Light" w:hAnsi="Source Sans Pro Light" w:cstheme="minorHAnsi"/>
                <w:sz w:val="24"/>
                <w:szCs w:val="24"/>
                <w:lang w:val="en-US" w:eastAsia="ja-JP"/>
              </w:rPr>
            </w:pPr>
          </w:p>
        </w:tc>
        <w:tc>
          <w:tcPr>
            <w:tcW w:w="2337" w:type="dxa"/>
          </w:tcPr>
          <w:p w14:paraId="6633C16E" w14:textId="35896B98" w:rsidR="00BA2E3E" w:rsidRPr="00D17DE2" w:rsidRDefault="00BA2E3E" w:rsidP="00D17DE2">
            <w:pPr>
              <w:jc w:val="center"/>
              <w:rPr>
                <w:rFonts w:ascii="Source Sans Pro Light" w:hAnsi="Source Sans Pro Light" w:cstheme="minorHAnsi"/>
                <w:sz w:val="24"/>
                <w:szCs w:val="24"/>
                <w:lang w:val="en-US" w:eastAsia="ja-JP"/>
              </w:rPr>
            </w:pPr>
          </w:p>
        </w:tc>
        <w:tc>
          <w:tcPr>
            <w:tcW w:w="2338" w:type="dxa"/>
          </w:tcPr>
          <w:p w14:paraId="6A907379" w14:textId="77777777" w:rsidR="00BA2E3E" w:rsidRPr="00D17DE2" w:rsidRDefault="00BA2E3E" w:rsidP="00D17DE2">
            <w:pPr>
              <w:jc w:val="center"/>
              <w:rPr>
                <w:rFonts w:ascii="Source Sans Pro Light" w:hAnsi="Source Sans Pro Light" w:cstheme="minorHAnsi"/>
                <w:sz w:val="24"/>
                <w:szCs w:val="24"/>
                <w:lang w:val="en-US" w:eastAsia="ja-JP"/>
              </w:rPr>
            </w:pPr>
          </w:p>
        </w:tc>
        <w:tc>
          <w:tcPr>
            <w:tcW w:w="2338" w:type="dxa"/>
          </w:tcPr>
          <w:p w14:paraId="42AAD2FB" w14:textId="77777777" w:rsidR="00BA2E3E" w:rsidRPr="00D17DE2" w:rsidRDefault="00BA2E3E" w:rsidP="00D17DE2">
            <w:pPr>
              <w:jc w:val="center"/>
              <w:rPr>
                <w:rFonts w:ascii="Source Sans Pro Light" w:hAnsi="Source Sans Pro Light" w:cstheme="minorHAnsi"/>
                <w:sz w:val="24"/>
                <w:szCs w:val="24"/>
                <w:lang w:val="en-US" w:eastAsia="ja-JP"/>
              </w:rPr>
            </w:pPr>
          </w:p>
        </w:tc>
      </w:tr>
    </w:tbl>
    <w:p w14:paraId="1D55736E" w14:textId="77777777" w:rsidR="00BA2E3E" w:rsidRPr="00D17DE2" w:rsidRDefault="00BA2E3E" w:rsidP="00D17DE2">
      <w:pPr>
        <w:rPr>
          <w:rFonts w:cstheme="minorHAnsi"/>
          <w:lang w:val="en-US" w:eastAsia="ja-JP"/>
        </w:rPr>
      </w:pPr>
    </w:p>
    <w:p w14:paraId="723A1561" w14:textId="77777777" w:rsidR="00BA2E3E" w:rsidRPr="00D17DE2" w:rsidRDefault="00BA2E3E" w:rsidP="00D17DE2">
      <w:pPr>
        <w:rPr>
          <w:rFonts w:cstheme="minorHAnsi"/>
          <w:lang w:val="en-US" w:eastAsia="ja-JP"/>
        </w:rPr>
      </w:pPr>
    </w:p>
    <w:p w14:paraId="395322F3" w14:textId="33A57A2B" w:rsidR="00BA2E3E" w:rsidRPr="00D17DE2" w:rsidRDefault="00BA2E3E" w:rsidP="00D17DE2">
      <w:pPr>
        <w:jc w:val="center"/>
        <w:rPr>
          <w:rFonts w:cstheme="minorHAnsi"/>
          <w:b/>
          <w:bCs/>
          <w:lang w:val="en-US" w:eastAsia="ja-JP"/>
        </w:rPr>
      </w:pPr>
      <w:r w:rsidRPr="00D17DE2">
        <w:rPr>
          <w:rFonts w:cstheme="minorHAnsi"/>
          <w:b/>
          <w:bCs/>
          <w:lang w:val="en-US" w:eastAsia="ja-JP"/>
        </w:rPr>
        <w:t xml:space="preserve">Prepared </w:t>
      </w:r>
      <w:r w:rsidR="00ED481C" w:rsidRPr="00D17DE2">
        <w:rPr>
          <w:rFonts w:cstheme="minorHAnsi"/>
          <w:b/>
          <w:bCs/>
          <w:lang w:val="en-US" w:eastAsia="ja-JP"/>
        </w:rPr>
        <w:t>b</w:t>
      </w:r>
      <w:r w:rsidRPr="00D17DE2">
        <w:rPr>
          <w:rFonts w:cstheme="minorHAnsi"/>
          <w:b/>
          <w:bCs/>
          <w:lang w:val="en-US" w:eastAsia="ja-JP"/>
        </w:rPr>
        <w:t>y:</w:t>
      </w:r>
    </w:p>
    <w:p w14:paraId="45708FBB" w14:textId="77777777" w:rsidR="00BA2E3E" w:rsidRPr="00D17DE2" w:rsidRDefault="00BA2E3E" w:rsidP="00D17DE2">
      <w:pPr>
        <w:jc w:val="center"/>
        <w:rPr>
          <w:rFonts w:cstheme="minorHAnsi"/>
          <w:lang w:val="en-US" w:eastAsia="ja-JP"/>
        </w:rPr>
      </w:pPr>
    </w:p>
    <w:p w14:paraId="0A46CF68" w14:textId="77777777" w:rsidR="00BA2E3E" w:rsidRPr="00D17DE2" w:rsidRDefault="00BA2E3E" w:rsidP="00D17DE2">
      <w:pPr>
        <w:jc w:val="center"/>
        <w:rPr>
          <w:rFonts w:cstheme="minorHAnsi"/>
          <w:lang w:val="en-US" w:eastAsia="ja-JP"/>
        </w:rPr>
      </w:pPr>
    </w:p>
    <w:p w14:paraId="06EC49F7" w14:textId="77777777" w:rsidR="006D5196" w:rsidRPr="00D17DE2" w:rsidRDefault="006D5196" w:rsidP="00D17DE2">
      <w:pPr>
        <w:jc w:val="center"/>
        <w:rPr>
          <w:rFonts w:cstheme="minorHAnsi"/>
          <w:lang w:val="en-US" w:eastAsia="ja-JP"/>
        </w:rPr>
      </w:pPr>
    </w:p>
    <w:p w14:paraId="3A788F4F" w14:textId="77777777" w:rsidR="00345175" w:rsidRDefault="00345175" w:rsidP="00D17DE2">
      <w:pPr>
        <w:jc w:val="center"/>
        <w:rPr>
          <w:rFonts w:cstheme="minorHAnsi"/>
          <w:lang w:val="en-US" w:eastAsia="ja-JP"/>
        </w:rPr>
      </w:pPr>
      <w:r>
        <w:rPr>
          <w:rFonts w:cstheme="minorHAnsi"/>
          <w:lang w:val="en-US" w:eastAsia="ja-JP"/>
        </w:rPr>
        <w:t>[[prepared_by]]</w:t>
      </w:r>
    </w:p>
    <w:p w14:paraId="598F6D6C" w14:textId="4F1D65F0" w:rsidR="00BA2E3E" w:rsidRPr="00D17DE2" w:rsidRDefault="00B10C58" w:rsidP="00D17DE2">
      <w:pPr>
        <w:jc w:val="center"/>
        <w:rPr>
          <w:rFonts w:cstheme="minorHAnsi"/>
        </w:rPr>
      </w:pPr>
      <w:r w:rsidRPr="00D17DE2">
        <w:rPr>
          <w:rFonts w:cstheme="minorHAnsi"/>
        </w:rPr>
        <w:t xml:space="preserve">OPSOLUTIONS – </w:t>
      </w:r>
      <w:r w:rsidR="00345175">
        <w:rPr>
          <w:rFonts w:cstheme="minorHAnsi"/>
          <w:lang w:val="en-US" w:eastAsia="ja-JP"/>
        </w:rPr>
        <w:t>[[</w:t>
      </w:r>
      <w:r w:rsidR="00345175" w:rsidRPr="00345175">
        <w:rPr>
          <w:rFonts w:cstheme="minorHAnsi"/>
          <w:lang w:val="en-US" w:eastAsia="ja-JP"/>
        </w:rPr>
        <w:t>prepared_by_position</w:t>
      </w:r>
      <w:r w:rsidR="00345175">
        <w:rPr>
          <w:rFonts w:cstheme="minorHAnsi"/>
          <w:lang w:val="en-US" w:eastAsia="ja-JP"/>
        </w:rPr>
        <w:t>]]</w:t>
      </w:r>
    </w:p>
    <w:p w14:paraId="6E659B41" w14:textId="77777777" w:rsidR="00BA2E3E" w:rsidRPr="00D17DE2" w:rsidRDefault="00BA2E3E" w:rsidP="00D17DE2">
      <w:pPr>
        <w:jc w:val="center"/>
        <w:rPr>
          <w:rFonts w:cstheme="minorHAnsi"/>
        </w:rPr>
      </w:pPr>
    </w:p>
    <w:p w14:paraId="4B01F058" w14:textId="77777777" w:rsidR="00BA2E3E" w:rsidRPr="00D17DE2" w:rsidRDefault="00BA2E3E" w:rsidP="00D17DE2">
      <w:pPr>
        <w:jc w:val="center"/>
        <w:rPr>
          <w:rFonts w:cstheme="minorHAnsi"/>
        </w:rPr>
      </w:pPr>
    </w:p>
    <w:p w14:paraId="246E30D2" w14:textId="77777777" w:rsidR="00BA2E3E" w:rsidRPr="00D17DE2" w:rsidRDefault="00BA2E3E" w:rsidP="00D17DE2">
      <w:pPr>
        <w:jc w:val="center"/>
        <w:rPr>
          <w:rFonts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D17DE2" w:rsidRPr="00D17DE2" w14:paraId="4C7D2085" w14:textId="77777777" w:rsidTr="0009645F">
        <w:tc>
          <w:tcPr>
            <w:tcW w:w="9350" w:type="dxa"/>
            <w:gridSpan w:val="2"/>
          </w:tcPr>
          <w:p w14:paraId="32539B64" w14:textId="09B22707" w:rsidR="00BA2E3E" w:rsidRPr="00D17DE2" w:rsidRDefault="00BA2E3E" w:rsidP="00D17DE2">
            <w:pPr>
              <w:jc w:val="center"/>
              <w:rPr>
                <w:rFonts w:ascii="Source Sans Pro Light" w:hAnsi="Source Sans Pro Light" w:cstheme="minorHAnsi"/>
                <w:b/>
                <w:bCs/>
                <w:sz w:val="24"/>
                <w:szCs w:val="24"/>
                <w:lang w:val="en-US" w:eastAsia="ja-JP"/>
              </w:rPr>
            </w:pPr>
            <w:r w:rsidRPr="00D17DE2">
              <w:rPr>
                <w:rFonts w:ascii="Source Sans Pro Light" w:hAnsi="Source Sans Pro Light" w:cstheme="minorHAnsi"/>
                <w:b/>
                <w:bCs/>
                <w:sz w:val="24"/>
                <w:szCs w:val="24"/>
                <w:lang w:val="en-US" w:eastAsia="ja-JP"/>
              </w:rPr>
              <w:t xml:space="preserve">Noted </w:t>
            </w:r>
            <w:r w:rsidR="00ED481C" w:rsidRPr="00D17DE2">
              <w:rPr>
                <w:rFonts w:ascii="Source Sans Pro Light" w:hAnsi="Source Sans Pro Light" w:cstheme="minorHAnsi"/>
                <w:b/>
                <w:bCs/>
                <w:sz w:val="24"/>
                <w:szCs w:val="24"/>
                <w:lang w:val="en-US" w:eastAsia="ja-JP"/>
              </w:rPr>
              <w:t>b</w:t>
            </w:r>
            <w:r w:rsidRPr="00D17DE2">
              <w:rPr>
                <w:rFonts w:ascii="Source Sans Pro Light" w:hAnsi="Source Sans Pro Light" w:cstheme="minorHAnsi"/>
                <w:b/>
                <w:bCs/>
                <w:sz w:val="24"/>
                <w:szCs w:val="24"/>
                <w:lang w:val="en-US" w:eastAsia="ja-JP"/>
              </w:rPr>
              <w:t>y:</w:t>
            </w:r>
          </w:p>
        </w:tc>
      </w:tr>
      <w:tr w:rsidR="00D17DE2" w:rsidRPr="00D17DE2" w14:paraId="199A67B2" w14:textId="77777777" w:rsidTr="00FB661D">
        <w:tc>
          <w:tcPr>
            <w:tcW w:w="9350" w:type="dxa"/>
            <w:gridSpan w:val="2"/>
          </w:tcPr>
          <w:p w14:paraId="2275E318" w14:textId="77777777" w:rsidR="00543891" w:rsidRPr="00D17DE2" w:rsidRDefault="00543891" w:rsidP="00D17DE2">
            <w:pPr>
              <w:jc w:val="center"/>
              <w:rPr>
                <w:rFonts w:ascii="Source Sans Pro Light" w:hAnsi="Source Sans Pro Light" w:cstheme="minorHAnsi"/>
                <w:sz w:val="24"/>
                <w:szCs w:val="24"/>
                <w:lang w:val="en-US" w:eastAsia="ja-JP"/>
              </w:rPr>
            </w:pPr>
          </w:p>
          <w:p w14:paraId="1F95D4CE" w14:textId="77777777" w:rsidR="00543891" w:rsidRPr="00D17DE2" w:rsidRDefault="00543891" w:rsidP="00D17DE2">
            <w:pPr>
              <w:jc w:val="center"/>
              <w:rPr>
                <w:rFonts w:ascii="Source Sans Pro Light" w:hAnsi="Source Sans Pro Light" w:cstheme="minorHAnsi"/>
                <w:sz w:val="24"/>
                <w:szCs w:val="24"/>
                <w:lang w:val="en-US" w:eastAsia="ja-JP"/>
              </w:rPr>
            </w:pPr>
          </w:p>
          <w:p w14:paraId="5211A872" w14:textId="77777777" w:rsidR="00543891" w:rsidRPr="00D17DE2" w:rsidRDefault="00543891" w:rsidP="00D17DE2">
            <w:pPr>
              <w:jc w:val="center"/>
              <w:rPr>
                <w:rFonts w:ascii="Source Sans Pro Light" w:hAnsi="Source Sans Pro Light" w:cstheme="minorHAnsi"/>
                <w:sz w:val="24"/>
                <w:szCs w:val="24"/>
                <w:lang w:val="en-US" w:eastAsia="ja-JP"/>
              </w:rPr>
            </w:pPr>
          </w:p>
          <w:p w14:paraId="0A77ED71" w14:textId="77777777" w:rsidR="00543891" w:rsidRPr="00D17DE2" w:rsidRDefault="00543891" w:rsidP="00D17DE2">
            <w:pPr>
              <w:jc w:val="center"/>
              <w:rPr>
                <w:rFonts w:ascii="Source Sans Pro Light" w:hAnsi="Source Sans Pro Light" w:cstheme="minorHAnsi"/>
                <w:sz w:val="24"/>
                <w:szCs w:val="24"/>
                <w:lang w:val="en-US" w:eastAsia="ja-JP"/>
              </w:rPr>
            </w:pPr>
          </w:p>
          <w:p w14:paraId="2AF200BB" w14:textId="0EFF7355" w:rsidR="00AB71D1" w:rsidRDefault="00586BF3" w:rsidP="00D17DE2">
            <w:pPr>
              <w:jc w:val="center"/>
              <w:rPr>
                <w:rFonts w:ascii="Source Sans Pro Light" w:hAnsi="Source Sans Pro Light" w:cstheme="minorHAnsi"/>
                <w:sz w:val="24"/>
                <w:szCs w:val="24"/>
                <w:lang w:val="en-US" w:eastAsia="ja-JP"/>
              </w:rPr>
            </w:pPr>
            <w:r>
              <w:rPr>
                <w:rFonts w:ascii="Source Sans Pro Light" w:hAnsi="Source Sans Pro Light" w:cstheme="minorHAnsi"/>
                <w:sz w:val="24"/>
                <w:szCs w:val="24"/>
                <w:lang w:val="en-US" w:eastAsia="ja-JP"/>
              </w:rPr>
              <w:t>[[noted_by]]</w:t>
            </w:r>
          </w:p>
          <w:p w14:paraId="21677905" w14:textId="239A49CB" w:rsidR="00543891" w:rsidRPr="00D17DE2" w:rsidRDefault="00B10C58" w:rsidP="00D17DE2">
            <w:pPr>
              <w:jc w:val="center"/>
              <w:rPr>
                <w:rFonts w:ascii="Source Sans Pro Light" w:hAnsi="Source Sans Pro Light" w:cstheme="minorHAnsi"/>
                <w:sz w:val="24"/>
                <w:szCs w:val="24"/>
                <w:lang w:val="en-US" w:eastAsia="ja-JP"/>
              </w:rPr>
            </w:pPr>
            <w:r w:rsidRPr="00D17DE2">
              <w:rPr>
                <w:rFonts w:ascii="Source Sans Pro Light" w:hAnsi="Source Sans Pro Light" w:cstheme="minorHAnsi"/>
                <w:sz w:val="24"/>
                <w:szCs w:val="24"/>
              </w:rPr>
              <w:t xml:space="preserve">OPSOLUTIONS – </w:t>
            </w:r>
            <w:r w:rsidR="00AB71D1">
              <w:rPr>
                <w:rFonts w:ascii="Source Sans Pro Light" w:hAnsi="Source Sans Pro Light" w:cstheme="minorHAnsi"/>
                <w:sz w:val="24"/>
                <w:szCs w:val="24"/>
                <w:lang w:val="en-US" w:eastAsia="ja-JP"/>
              </w:rPr>
              <w:t>[[</w:t>
            </w:r>
            <w:r w:rsidR="00AB71D1" w:rsidRPr="00AB71D1">
              <w:rPr>
                <w:rFonts w:ascii="Source Sans Pro Light" w:hAnsi="Source Sans Pro Light" w:cstheme="minorHAnsi"/>
                <w:sz w:val="24"/>
                <w:szCs w:val="24"/>
                <w:lang w:val="en-US" w:eastAsia="ja-JP"/>
              </w:rPr>
              <w:t>noted_by_position</w:t>
            </w:r>
            <w:r w:rsidR="00AB71D1">
              <w:rPr>
                <w:rFonts w:ascii="Source Sans Pro Light" w:hAnsi="Source Sans Pro Light" w:cstheme="minorHAnsi"/>
                <w:sz w:val="24"/>
                <w:szCs w:val="24"/>
                <w:lang w:val="en-US" w:eastAsia="ja-JP"/>
              </w:rPr>
              <w:t>]]</w:t>
            </w:r>
          </w:p>
        </w:tc>
      </w:tr>
      <w:tr w:rsidR="00D17DE2" w:rsidRPr="00D17DE2" w14:paraId="5A134746" w14:textId="77777777">
        <w:tc>
          <w:tcPr>
            <w:tcW w:w="9350" w:type="dxa"/>
            <w:gridSpan w:val="2"/>
          </w:tcPr>
          <w:p w14:paraId="371920FC" w14:textId="0F2959E4" w:rsidR="009A6A40" w:rsidRPr="00D17DE2" w:rsidRDefault="009A6A40" w:rsidP="00D17DE2">
            <w:pPr>
              <w:jc w:val="center"/>
              <w:rPr>
                <w:rFonts w:ascii="Source Sans Pro Light" w:hAnsi="Source Sans Pro Light" w:cstheme="minorHAnsi"/>
                <w:b/>
                <w:bCs/>
                <w:sz w:val="24"/>
                <w:szCs w:val="24"/>
                <w:lang w:val="en-US" w:eastAsia="ja-JP"/>
              </w:rPr>
            </w:pPr>
          </w:p>
        </w:tc>
      </w:tr>
      <w:tr w:rsidR="009A6A40" w:rsidRPr="00D17DE2" w14:paraId="4022B93E" w14:textId="77777777">
        <w:tc>
          <w:tcPr>
            <w:tcW w:w="4675" w:type="dxa"/>
          </w:tcPr>
          <w:p w14:paraId="1344FD4F" w14:textId="7A5AAAD5" w:rsidR="009A6A40" w:rsidRPr="00D17DE2" w:rsidRDefault="009A6A40" w:rsidP="00D17DE2">
            <w:pPr>
              <w:jc w:val="center"/>
              <w:rPr>
                <w:rFonts w:ascii="Source Sans Pro Light" w:hAnsi="Source Sans Pro Light" w:cstheme="minorHAnsi"/>
                <w:sz w:val="24"/>
                <w:szCs w:val="24"/>
              </w:rPr>
            </w:pPr>
          </w:p>
        </w:tc>
        <w:tc>
          <w:tcPr>
            <w:tcW w:w="4675" w:type="dxa"/>
          </w:tcPr>
          <w:p w14:paraId="0D52E4DD" w14:textId="619B2CC7" w:rsidR="009A6A40" w:rsidRPr="00D17DE2" w:rsidRDefault="009A6A40" w:rsidP="00D17DE2">
            <w:pPr>
              <w:jc w:val="center"/>
              <w:rPr>
                <w:rFonts w:ascii="Source Sans Pro Light" w:hAnsi="Source Sans Pro Light" w:cstheme="minorHAnsi"/>
                <w:sz w:val="24"/>
                <w:szCs w:val="24"/>
                <w:lang w:val="en-US" w:eastAsia="ja-JP"/>
              </w:rPr>
            </w:pPr>
          </w:p>
        </w:tc>
      </w:tr>
    </w:tbl>
    <w:p w14:paraId="7E01DFF1" w14:textId="77777777" w:rsidR="00827238" w:rsidRPr="00D17DE2" w:rsidRDefault="00827238" w:rsidP="00D17DE2">
      <w:pPr>
        <w:rPr>
          <w:rFonts w:ascii="Source Sans Pro" w:hAnsi="Source Sans Pro"/>
        </w:rPr>
      </w:pPr>
    </w:p>
    <w:sectPr w:rsidR="00827238" w:rsidRPr="00D17DE2" w:rsidSect="00EA0C16">
      <w:headerReference w:type="even" r:id="rId17"/>
      <w:headerReference w:type="default" r:id="rId18"/>
      <w:headerReference w:type="first" r:id="rId19"/>
      <w:pgSz w:w="12240" w:h="15840"/>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A7B5F" w14:textId="77777777" w:rsidR="00587D28" w:rsidRDefault="00587D28" w:rsidP="001D49DA">
      <w:r>
        <w:separator/>
      </w:r>
    </w:p>
  </w:endnote>
  <w:endnote w:type="continuationSeparator" w:id="0">
    <w:p w14:paraId="7F347E13" w14:textId="77777777" w:rsidR="00587D28" w:rsidRDefault="00587D28" w:rsidP="001D49DA">
      <w:r>
        <w:continuationSeparator/>
      </w:r>
    </w:p>
  </w:endnote>
  <w:endnote w:type="continuationNotice" w:id="1">
    <w:p w14:paraId="6A23A48F" w14:textId="77777777" w:rsidR="00587D28" w:rsidRDefault="00587D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ource Sans Pro Light">
    <w:altName w:val="Arial"/>
    <w:charset w:val="00"/>
    <w:family w:val="swiss"/>
    <w:pitch w:val="variable"/>
    <w:sig w:usb0="600002F7" w:usb1="02000001"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 Sans Pro">
    <w:charset w:val="00"/>
    <w:family w:val="swiss"/>
    <w:pitch w:val="variable"/>
    <w:sig w:usb0="600002F7" w:usb1="02000001" w:usb2="00000000" w:usb3="00000000" w:csb0="000001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Avenir Black">
    <w:altName w:val="Calibri"/>
    <w:charset w:val="4D"/>
    <w:family w:val="swiss"/>
    <w:pitch w:val="variable"/>
    <w:sig w:usb0="800000AF" w:usb1="5000204A" w:usb2="00000000" w:usb3="00000000" w:csb0="0000009B" w:csb1="00000000"/>
  </w:font>
  <w:font w:name="Avenir Book">
    <w:altName w:val="Calibri"/>
    <w:charset w:val="00"/>
    <w:family w:val="auto"/>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5788067"/>
      <w:docPartObj>
        <w:docPartGallery w:val="Page Numbers (Bottom of Page)"/>
        <w:docPartUnique/>
      </w:docPartObj>
    </w:sdtPr>
    <w:sdtEndPr>
      <w:rPr>
        <w:rStyle w:val="PageNumber"/>
      </w:rPr>
    </w:sdtEndPr>
    <w:sdtContent>
      <w:p w14:paraId="037ACCF5" w14:textId="69DD8DF7" w:rsidR="009E426C" w:rsidRDefault="009E426C" w:rsidP="0041589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10DE1EE" w14:textId="77777777" w:rsidR="009E426C" w:rsidRDefault="009E426C" w:rsidP="009E426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2517976"/>
      <w:docPartObj>
        <w:docPartGallery w:val="Page Numbers (Bottom of Page)"/>
        <w:docPartUnique/>
      </w:docPartObj>
    </w:sdtPr>
    <w:sdtEndPr>
      <w:rPr>
        <w:rStyle w:val="PageNumber"/>
        <w:rFonts w:ascii="Source Sans Pro" w:hAnsi="Source Sans Pro"/>
        <w:color w:val="48B2AA"/>
      </w:rPr>
    </w:sdtEndPr>
    <w:sdtContent>
      <w:p w14:paraId="4AF170FF" w14:textId="0158E71A" w:rsidR="00415893" w:rsidRDefault="00415893" w:rsidP="0009645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553292" w14:textId="0BFE00FF" w:rsidR="001B3F87" w:rsidRDefault="001B3F87" w:rsidP="009E426C">
    <w:pPr>
      <w:pStyle w:val="Footer"/>
      <w:ind w:right="360"/>
    </w:pPr>
    <w:r w:rsidRPr="003478AC">
      <w:rPr>
        <w:noProof/>
      </w:rPr>
      <w:drawing>
        <wp:anchor distT="0" distB="0" distL="114300" distR="114300" simplePos="0" relativeHeight="251658241" behindDoc="1" locked="0" layoutInCell="1" allowOverlap="1" wp14:anchorId="48F0E761" wp14:editId="79FCB73E">
          <wp:simplePos x="0" y="0"/>
          <wp:positionH relativeFrom="column">
            <wp:posOffset>-970915</wp:posOffset>
          </wp:positionH>
          <wp:positionV relativeFrom="paragraph">
            <wp:posOffset>-9422765</wp:posOffset>
          </wp:positionV>
          <wp:extent cx="7805420" cy="10104755"/>
          <wp:effectExtent l="0" t="0" r="5080" b="4445"/>
          <wp:wrapNone/>
          <wp:docPr id="836050761" name="Picture 1" descr="A white background with green and blue triang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51484" name="Picture 1" descr="A white background with green and blue triangles&#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7805420" cy="1010475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30C30" w14:textId="77777777" w:rsidR="00587D28" w:rsidRDefault="00587D28" w:rsidP="001D49DA">
      <w:r>
        <w:separator/>
      </w:r>
    </w:p>
  </w:footnote>
  <w:footnote w:type="continuationSeparator" w:id="0">
    <w:p w14:paraId="0DF557AD" w14:textId="77777777" w:rsidR="00587D28" w:rsidRDefault="00587D28" w:rsidP="001D49DA">
      <w:r>
        <w:continuationSeparator/>
      </w:r>
    </w:p>
  </w:footnote>
  <w:footnote w:type="continuationNotice" w:id="1">
    <w:p w14:paraId="31EC05C7" w14:textId="77777777" w:rsidR="00587D28" w:rsidRDefault="00587D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1D907" w14:textId="01236D46" w:rsidR="00B841EB" w:rsidRDefault="00B841EB">
    <w:pPr>
      <w:pStyle w:val="Header"/>
    </w:pPr>
    <w:r>
      <w:rPr>
        <w:noProof/>
      </w:rPr>
      <mc:AlternateContent>
        <mc:Choice Requires="wps">
          <w:drawing>
            <wp:anchor distT="0" distB="0" distL="0" distR="0" simplePos="0" relativeHeight="251658243" behindDoc="0" locked="0" layoutInCell="1" allowOverlap="1" wp14:anchorId="4723D84B" wp14:editId="6AC53DCA">
              <wp:simplePos x="635" y="635"/>
              <wp:positionH relativeFrom="page">
                <wp:align>right</wp:align>
              </wp:positionH>
              <wp:positionV relativeFrom="page">
                <wp:align>top</wp:align>
              </wp:positionV>
              <wp:extent cx="443865" cy="443865"/>
              <wp:effectExtent l="0" t="0" r="0" b="9525"/>
              <wp:wrapNone/>
              <wp:docPr id="2" name="Text Box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4C96046" w14:textId="6C7F4D4C" w:rsidR="00B841EB" w:rsidRPr="00B841EB" w:rsidRDefault="00B841EB" w:rsidP="00B841EB">
                          <w:pPr>
                            <w:rPr>
                              <w:rFonts w:eastAsia="Calibri"/>
                              <w:noProof/>
                              <w:color w:val="0000FF"/>
                              <w:sz w:val="20"/>
                              <w:szCs w:val="20"/>
                            </w:rPr>
                          </w:pPr>
                          <w:r w:rsidRPr="00B841EB">
                            <w:rPr>
                              <w:rFonts w:eastAsia="Calibri"/>
                              <w:noProof/>
                              <w:color w:val="0000FF"/>
                              <w:sz w:val="20"/>
                              <w:szCs w:val="20"/>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723D84B" id="_x0000_t202" coordsize="21600,21600" o:spt="202" path="m,l,21600r21600,l21600,xe">
              <v:stroke joinstyle="miter"/>
              <v:path gradientshapeok="t" o:connecttype="rect"/>
            </v:shapetype>
            <v:shape id="Text Box 2" o:spid="_x0000_s1027" type="#_x0000_t202" alt="Internal" style="position:absolute;margin-left:-16.25pt;margin-top:0;width:34.95pt;height:34.95pt;z-index:251658243;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4b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" filled="f" stroked="f">
              <v:textbox style="mso-fit-shape-to-text:t" inset="0,15pt,20pt,0">
                <w:txbxContent>
                  <w:p w14:paraId="74C96046" w14:textId="6C7F4D4C" w:rsidR="00B841EB" w:rsidRPr="00B841EB" w:rsidRDefault="00B841EB" w:rsidP="00B841EB">
                    <w:pPr>
                      <w:rPr>
                        <w:rFonts w:eastAsia="Calibri"/>
                        <w:noProof/>
                        <w:color w:val="0000FF"/>
                        <w:sz w:val="20"/>
                        <w:szCs w:val="20"/>
                      </w:rPr>
                    </w:pPr>
                    <w:r w:rsidRPr="00B841EB">
                      <w:rPr>
                        <w:rFonts w:eastAsia="Calibri"/>
                        <w:noProof/>
                        <w:color w:val="0000FF"/>
                        <w:sz w:val="20"/>
                        <w:szCs w:val="20"/>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AC4CB" w14:textId="59A39D65" w:rsidR="001D49DA" w:rsidRDefault="00B841EB">
    <w:pPr>
      <w:pStyle w:val="Header"/>
    </w:pPr>
    <w:r>
      <w:rPr>
        <w:noProof/>
      </w:rPr>
      <mc:AlternateContent>
        <mc:Choice Requires="wps">
          <w:drawing>
            <wp:anchor distT="0" distB="0" distL="0" distR="0" simplePos="0" relativeHeight="251658244" behindDoc="0" locked="0" layoutInCell="1" allowOverlap="1" wp14:anchorId="74DA217A" wp14:editId="6045387E">
              <wp:simplePos x="635" y="635"/>
              <wp:positionH relativeFrom="page">
                <wp:align>right</wp:align>
              </wp:positionH>
              <wp:positionV relativeFrom="page">
                <wp:align>top</wp:align>
              </wp:positionV>
              <wp:extent cx="443865" cy="443865"/>
              <wp:effectExtent l="0" t="0" r="0" b="9525"/>
              <wp:wrapNone/>
              <wp:docPr id="3" name="Text Box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00D52D6" w14:textId="0A2FA122" w:rsidR="00B841EB" w:rsidRPr="00B841EB" w:rsidRDefault="00B841EB" w:rsidP="00B841EB">
                          <w:pPr>
                            <w:rPr>
                              <w:rFonts w:eastAsia="Calibri"/>
                              <w:noProof/>
                              <w:color w:val="0000FF"/>
                              <w:sz w:val="20"/>
                              <w:szCs w:val="20"/>
                            </w:rPr>
                          </w:pPr>
                          <w:r w:rsidRPr="00B841EB">
                            <w:rPr>
                              <w:rFonts w:eastAsia="Calibri"/>
                              <w:noProof/>
                              <w:color w:val="0000FF"/>
                              <w:sz w:val="20"/>
                              <w:szCs w:val="20"/>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4DA217A" id="_x0000_t202" coordsize="21600,21600" o:spt="202" path="m,l,21600r21600,l21600,xe">
              <v:stroke joinstyle="miter"/>
              <v:path gradientshapeok="t" o:connecttype="rect"/>
            </v:shapetype>
            <v:shape id="Text Box 3" o:spid="_x0000_s1028" type="#_x0000_t202" alt="Internal" style="position:absolute;margin-left:-16.25pt;margin-top:0;width:34.95pt;height:34.95pt;z-index:25165824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XBt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" filled="f" stroked="f">
              <v:textbox style="mso-fit-shape-to-text:t" inset="0,15pt,20pt,0">
                <w:txbxContent>
                  <w:p w14:paraId="300D52D6" w14:textId="0A2FA122" w:rsidR="00B841EB" w:rsidRPr="00B841EB" w:rsidRDefault="00B841EB" w:rsidP="00B841EB">
                    <w:pPr>
                      <w:rPr>
                        <w:rFonts w:eastAsia="Calibri"/>
                        <w:noProof/>
                        <w:color w:val="0000FF"/>
                        <w:sz w:val="20"/>
                        <w:szCs w:val="20"/>
                      </w:rPr>
                    </w:pPr>
                    <w:r w:rsidRPr="00B841EB">
                      <w:rPr>
                        <w:rFonts w:eastAsia="Calibri"/>
                        <w:noProof/>
                        <w:color w:val="0000FF"/>
                        <w:sz w:val="20"/>
                        <w:szCs w:val="20"/>
                      </w:rPr>
                      <w:t>Internal</w:t>
                    </w:r>
                  </w:p>
                </w:txbxContent>
              </v:textbox>
              <w10:wrap anchorx="page" anchory="page"/>
            </v:shape>
          </w:pict>
        </mc:Fallback>
      </mc:AlternateContent>
    </w:r>
    <w:r w:rsidR="00A871D6">
      <w:rPr>
        <w:noProof/>
      </w:rPr>
      <w:drawing>
        <wp:anchor distT="0" distB="0" distL="114300" distR="114300" simplePos="0" relativeHeight="251658240" behindDoc="1" locked="0" layoutInCell="1" allowOverlap="1" wp14:anchorId="5D0EAD02" wp14:editId="17101BAB">
          <wp:simplePos x="0" y="0"/>
          <wp:positionH relativeFrom="column">
            <wp:posOffset>-914400</wp:posOffset>
          </wp:positionH>
          <wp:positionV relativeFrom="paragraph">
            <wp:posOffset>-449580</wp:posOffset>
          </wp:positionV>
          <wp:extent cx="7786482" cy="10080000"/>
          <wp:effectExtent l="0" t="0" r="0" b="3810"/>
          <wp:wrapNone/>
          <wp:docPr id="648016297" name="Picture 15" descr="A white and green background with a triangle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32729" name="Picture 15" descr="A white and green background with a triangle patter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801819" cy="1009985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842DC" w14:textId="4877A2C4" w:rsidR="00B841EB" w:rsidRDefault="00903501">
    <w:pPr>
      <w:pStyle w:val="Header"/>
    </w:pPr>
    <w:r>
      <w:rPr>
        <w:noProof/>
      </w:rPr>
      <w:drawing>
        <wp:anchor distT="0" distB="0" distL="114300" distR="114300" simplePos="0" relativeHeight="251658248" behindDoc="1" locked="0" layoutInCell="1" allowOverlap="1" wp14:anchorId="3D844E14" wp14:editId="078DBFB9">
          <wp:simplePos x="0" y="0"/>
          <wp:positionH relativeFrom="column">
            <wp:posOffset>-934013</wp:posOffset>
          </wp:positionH>
          <wp:positionV relativeFrom="paragraph">
            <wp:posOffset>-454356</wp:posOffset>
          </wp:positionV>
          <wp:extent cx="7786482" cy="10080000"/>
          <wp:effectExtent l="0" t="0" r="0" b="3810"/>
          <wp:wrapNone/>
          <wp:docPr id="98717810" name="Picture 15" descr="A white and green background with a triangle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632729" name="Picture 15" descr="A white and green background with a triangle patter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7786482" cy="10080000"/>
                  </a:xfrm>
                  <a:prstGeom prst="rect">
                    <a:avLst/>
                  </a:prstGeom>
                </pic:spPr>
              </pic:pic>
            </a:graphicData>
          </a:graphic>
          <wp14:sizeRelH relativeFrom="page">
            <wp14:pctWidth>0</wp14:pctWidth>
          </wp14:sizeRelH>
          <wp14:sizeRelV relativeFrom="page">
            <wp14:pctHeight>0</wp14:pctHeight>
          </wp14:sizeRelV>
        </wp:anchor>
      </w:drawing>
    </w:r>
    <w:r w:rsidR="00B841EB">
      <w:rPr>
        <w:noProof/>
      </w:rPr>
      <mc:AlternateContent>
        <mc:Choice Requires="wps">
          <w:drawing>
            <wp:anchor distT="0" distB="0" distL="0" distR="0" simplePos="0" relativeHeight="251658242" behindDoc="0" locked="0" layoutInCell="1" allowOverlap="1" wp14:anchorId="2471D9A7" wp14:editId="39A05369">
              <wp:simplePos x="635" y="635"/>
              <wp:positionH relativeFrom="page">
                <wp:align>right</wp:align>
              </wp:positionH>
              <wp:positionV relativeFrom="page">
                <wp:align>top</wp:align>
              </wp:positionV>
              <wp:extent cx="443865" cy="443865"/>
              <wp:effectExtent l="0" t="0" r="0" b="9525"/>
              <wp:wrapNone/>
              <wp:docPr id="1" name="Text Box 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745FD3A" w14:textId="631081FE" w:rsidR="00B841EB" w:rsidRPr="00B841EB" w:rsidRDefault="00B841EB" w:rsidP="00B841EB">
                          <w:pPr>
                            <w:rPr>
                              <w:rFonts w:eastAsia="Calibri"/>
                              <w:noProof/>
                              <w:color w:val="0000FF"/>
                              <w:sz w:val="20"/>
                              <w:szCs w:val="20"/>
                            </w:rPr>
                          </w:pPr>
                          <w:r w:rsidRPr="00B841EB">
                            <w:rPr>
                              <w:rFonts w:eastAsia="Calibri"/>
                              <w:noProof/>
                              <w:color w:val="0000FF"/>
                              <w:sz w:val="20"/>
                              <w:szCs w:val="20"/>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2471D9A7" id="_x0000_t202" coordsize="21600,21600" o:spt="202" path="m,l,21600r21600,l21600,xe">
              <v:stroke joinstyle="miter"/>
              <v:path gradientshapeok="t" o:connecttype="rect"/>
            </v:shapetype>
            <v:shape id="Text Box 1" o:spid="_x0000_s1029" type="#_x0000_t202" alt="Internal" style="position:absolute;margin-left:-16.25pt;margin-top:0;width:34.95pt;height:34.95pt;z-index:25165824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4Mv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y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TruDLw8CAAAh&#10;BAAADgAAAAAAAAAAAAAAAAAuAgAAZHJzL2Uyb0RvYy54bWxQSwECLQAUAAYACAAAACEAd1eEQtoA&#10;AAADAQAADwAAAAAAAAAAAAAAAABpBAAAZHJzL2Rvd25yZXYueG1sUEsFBgAAAAAEAAQA8wAAAHAF&#10;AAAAAA==&#10;" filled="f" stroked="f">
              <v:textbox style="mso-fit-shape-to-text:t" inset="0,15pt,20pt,0">
                <w:txbxContent>
                  <w:p w14:paraId="4745FD3A" w14:textId="631081FE" w:rsidR="00B841EB" w:rsidRPr="00B841EB" w:rsidRDefault="00B841EB" w:rsidP="00B841EB">
                    <w:pPr>
                      <w:rPr>
                        <w:rFonts w:eastAsia="Calibri"/>
                        <w:noProof/>
                        <w:color w:val="0000FF"/>
                        <w:sz w:val="20"/>
                        <w:szCs w:val="20"/>
                      </w:rPr>
                    </w:pPr>
                    <w:r w:rsidRPr="00B841EB">
                      <w:rPr>
                        <w:rFonts w:eastAsia="Calibri"/>
                        <w:noProof/>
                        <w:color w:val="0000FF"/>
                        <w:sz w:val="20"/>
                        <w:szCs w:val="20"/>
                      </w:rPr>
                      <w:t>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FADA0" w14:textId="637697CF" w:rsidR="00B841EB" w:rsidRDefault="00B841EB">
    <w:pPr>
      <w:pStyle w:val="Header"/>
    </w:pPr>
    <w:r>
      <w:rPr>
        <w:noProof/>
      </w:rPr>
      <mc:AlternateContent>
        <mc:Choice Requires="wps">
          <w:drawing>
            <wp:anchor distT="0" distB="0" distL="0" distR="0" simplePos="0" relativeHeight="251658246" behindDoc="0" locked="0" layoutInCell="1" allowOverlap="1" wp14:anchorId="57AADC48" wp14:editId="2262F882">
              <wp:simplePos x="635" y="635"/>
              <wp:positionH relativeFrom="page">
                <wp:align>right</wp:align>
              </wp:positionH>
              <wp:positionV relativeFrom="page">
                <wp:align>top</wp:align>
              </wp:positionV>
              <wp:extent cx="443865" cy="443865"/>
              <wp:effectExtent l="0" t="0" r="0" b="9525"/>
              <wp:wrapNone/>
              <wp:docPr id="6" name="Text Box 6"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F53DA76" w14:textId="6EF0AE7E" w:rsidR="00B841EB" w:rsidRPr="00B841EB" w:rsidRDefault="00B841EB" w:rsidP="00B841EB">
                          <w:pPr>
                            <w:rPr>
                              <w:rFonts w:eastAsia="Calibri"/>
                              <w:noProof/>
                              <w:color w:val="0000FF"/>
                              <w:sz w:val="20"/>
                              <w:szCs w:val="20"/>
                            </w:rPr>
                          </w:pPr>
                          <w:r w:rsidRPr="00B841EB">
                            <w:rPr>
                              <w:rFonts w:eastAsia="Calibri"/>
                              <w:noProof/>
                              <w:color w:val="0000FF"/>
                              <w:sz w:val="20"/>
                              <w:szCs w:val="20"/>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7AADC48" id="_x0000_t202" coordsize="21600,21600" o:spt="202" path="m,l,21600r21600,l21600,xe">
              <v:stroke joinstyle="miter"/>
              <v:path gradientshapeok="t" o:connecttype="rect"/>
            </v:shapetype>
            <v:shape id="Text Box 6" o:spid="_x0000_s1030" type="#_x0000_t202" alt="Internal" style="position:absolute;margin-left:-16.25pt;margin-top:0;width:34.95pt;height:34.95pt;z-index:251658246;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vjQCpw8CAAAh&#10;BAAADgAAAAAAAAAAAAAAAAAuAgAAZHJzL2Uyb0RvYy54bWxQSwECLQAUAAYACAAAACEAd1eEQtoA&#10;AAADAQAADwAAAAAAAAAAAAAAAABpBAAAZHJzL2Rvd25yZXYueG1sUEsFBgAAAAAEAAQA8wAAAHAF&#10;AAAAAA==&#10;" filled="f" stroked="f">
              <v:textbox style="mso-fit-shape-to-text:t" inset="0,15pt,20pt,0">
                <w:txbxContent>
                  <w:p w14:paraId="1F53DA76" w14:textId="6EF0AE7E" w:rsidR="00B841EB" w:rsidRPr="00B841EB" w:rsidRDefault="00B841EB" w:rsidP="00B841EB">
                    <w:pPr>
                      <w:rPr>
                        <w:rFonts w:eastAsia="Calibri"/>
                        <w:noProof/>
                        <w:color w:val="0000FF"/>
                        <w:sz w:val="20"/>
                        <w:szCs w:val="20"/>
                      </w:rPr>
                    </w:pPr>
                    <w:r w:rsidRPr="00B841EB">
                      <w:rPr>
                        <w:rFonts w:eastAsia="Calibri"/>
                        <w:noProof/>
                        <w:color w:val="0000FF"/>
                        <w:sz w:val="20"/>
                        <w:szCs w:val="20"/>
                      </w:rPr>
                      <w:t>Internal</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5C22F" w14:textId="585917F4" w:rsidR="0011391F" w:rsidRDefault="00B841EB">
    <w:pPr>
      <w:pStyle w:val="Header"/>
    </w:pPr>
    <w:r>
      <w:rPr>
        <w:noProof/>
      </w:rPr>
      <mc:AlternateContent>
        <mc:Choice Requires="wps">
          <w:drawing>
            <wp:anchor distT="0" distB="0" distL="0" distR="0" simplePos="0" relativeHeight="251658247" behindDoc="0" locked="0" layoutInCell="1" allowOverlap="1" wp14:anchorId="6CF8D836" wp14:editId="192E323B">
              <wp:simplePos x="635" y="635"/>
              <wp:positionH relativeFrom="page">
                <wp:align>right</wp:align>
              </wp:positionH>
              <wp:positionV relativeFrom="page">
                <wp:align>top</wp:align>
              </wp:positionV>
              <wp:extent cx="443865" cy="443865"/>
              <wp:effectExtent l="0" t="0" r="0" b="9525"/>
              <wp:wrapNone/>
              <wp:docPr id="7" name="Text Box 7"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23881B2" w14:textId="1CD45784" w:rsidR="00B841EB" w:rsidRPr="00B841EB" w:rsidRDefault="00B841EB" w:rsidP="00B841EB">
                          <w:pPr>
                            <w:rPr>
                              <w:rFonts w:eastAsia="Calibri"/>
                              <w:noProof/>
                              <w:color w:val="0000FF"/>
                              <w:sz w:val="20"/>
                              <w:szCs w:val="20"/>
                            </w:rPr>
                          </w:pPr>
                          <w:r w:rsidRPr="00B841EB">
                            <w:rPr>
                              <w:rFonts w:eastAsia="Calibri"/>
                              <w:noProof/>
                              <w:color w:val="0000FF"/>
                              <w:sz w:val="20"/>
                              <w:szCs w:val="20"/>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CF8D836" id="_x0000_t202" coordsize="21600,21600" o:spt="202" path="m,l,21600r21600,l21600,xe">
              <v:stroke joinstyle="miter"/>
              <v:path gradientshapeok="t" o:connecttype="rect"/>
            </v:shapetype>
            <v:shape id="Text Box 7" o:spid="_x0000_s1031" type="#_x0000_t202" alt="Internal" style="position:absolute;margin-left:-16.25pt;margin-top:0;width:34.95pt;height:34.95pt;z-index:251658247;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2SqDwIAACE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Nh+n30N1xqUc9Hx7yzcNtt4yH16YQ4JxDxRteMZD&#10;KmhLCoNFSQ3ux9/8MR9xxyglLQqmpAYVTYn6ZpCPqK1kTO/yRY43l26zxTyPt/2YZI76AVCLU3wW&#10;liczJgc1mtKBfkNNr2M3DDHDsWdJw2g+hF6++Ca4WK9TEmrJsrA1O8tj6YhZBPS1e2PODqgHpOsJ&#10;Rkmx4h34fW7809v1MSAFiZmIb4/mADvqMHE7vJko9F/vKev6slc/AQ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7Jdkqg8CAAAh&#10;BAAADgAAAAAAAAAAAAAAAAAuAgAAZHJzL2Uyb0RvYy54bWxQSwECLQAUAAYACAAAACEAd1eEQtoA&#10;AAADAQAADwAAAAAAAAAAAAAAAABpBAAAZHJzL2Rvd25yZXYueG1sUEsFBgAAAAAEAAQA8wAAAHAF&#10;AAAAAA==&#10;" filled="f" stroked="f">
              <v:textbox style="mso-fit-shape-to-text:t" inset="0,15pt,20pt,0">
                <w:txbxContent>
                  <w:p w14:paraId="123881B2" w14:textId="1CD45784" w:rsidR="00B841EB" w:rsidRPr="00B841EB" w:rsidRDefault="00B841EB" w:rsidP="00B841EB">
                    <w:pPr>
                      <w:rPr>
                        <w:rFonts w:eastAsia="Calibri"/>
                        <w:noProof/>
                        <w:color w:val="0000FF"/>
                        <w:sz w:val="20"/>
                        <w:szCs w:val="20"/>
                      </w:rPr>
                    </w:pPr>
                    <w:r w:rsidRPr="00B841EB">
                      <w:rPr>
                        <w:rFonts w:eastAsia="Calibri"/>
                        <w:noProof/>
                        <w:color w:val="0000FF"/>
                        <w:sz w:val="20"/>
                        <w:szCs w:val="20"/>
                      </w:rPr>
                      <w:t>Internal</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5132A" w14:textId="58BAA955" w:rsidR="00B841EB" w:rsidRDefault="00B841EB">
    <w:pPr>
      <w:pStyle w:val="Header"/>
    </w:pPr>
    <w:r>
      <w:rPr>
        <w:noProof/>
      </w:rPr>
      <mc:AlternateContent>
        <mc:Choice Requires="wps">
          <w:drawing>
            <wp:anchor distT="0" distB="0" distL="0" distR="0" simplePos="0" relativeHeight="251658245" behindDoc="0" locked="0" layoutInCell="1" allowOverlap="1" wp14:anchorId="0BFF17AC" wp14:editId="7DF7214B">
              <wp:simplePos x="635" y="635"/>
              <wp:positionH relativeFrom="page">
                <wp:align>right</wp:align>
              </wp:positionH>
              <wp:positionV relativeFrom="page">
                <wp:align>top</wp:align>
              </wp:positionV>
              <wp:extent cx="443865" cy="443865"/>
              <wp:effectExtent l="0" t="0" r="0" b="9525"/>
              <wp:wrapNone/>
              <wp:docPr id="4" name="Text Box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2782CD5" w14:textId="375CCB7C" w:rsidR="00B841EB" w:rsidRPr="00B841EB" w:rsidRDefault="00B841EB" w:rsidP="00B841EB">
                          <w:pPr>
                            <w:rPr>
                              <w:rFonts w:eastAsia="Calibri"/>
                              <w:noProof/>
                              <w:color w:val="0000FF"/>
                              <w:sz w:val="20"/>
                              <w:szCs w:val="20"/>
                            </w:rPr>
                          </w:pPr>
                          <w:r w:rsidRPr="00B841EB">
                            <w:rPr>
                              <w:rFonts w:eastAsia="Calibri"/>
                              <w:noProof/>
                              <w:color w:val="0000FF"/>
                              <w:sz w:val="20"/>
                              <w:szCs w:val="20"/>
                            </w:rPr>
                            <w:t>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BFF17AC" id="_x0000_t202" coordsize="21600,21600" o:spt="202" path="m,l,21600r21600,l21600,xe">
              <v:stroke joinstyle="miter"/>
              <v:path gradientshapeok="t" o:connecttype="rect"/>
            </v:shapetype>
            <v:shape id="Text Box 4" o:spid="_x0000_s1032" type="#_x0000_t202" alt="Internal" style="position:absolute;margin-left:-16.25pt;margin-top:0;width:34.95pt;height:34.95pt;z-index:251658245;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OUi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" filled="f" stroked="f">
              <v:textbox style="mso-fit-shape-to-text:t" inset="0,15pt,20pt,0">
                <w:txbxContent>
                  <w:p w14:paraId="62782CD5" w14:textId="375CCB7C" w:rsidR="00B841EB" w:rsidRPr="00B841EB" w:rsidRDefault="00B841EB" w:rsidP="00B841EB">
                    <w:pPr>
                      <w:rPr>
                        <w:rFonts w:eastAsia="Calibri"/>
                        <w:noProof/>
                        <w:color w:val="0000FF"/>
                        <w:sz w:val="20"/>
                        <w:szCs w:val="20"/>
                      </w:rPr>
                    </w:pPr>
                    <w:r w:rsidRPr="00B841EB">
                      <w:rPr>
                        <w:rFonts w:eastAsia="Calibri"/>
                        <w:noProof/>
                        <w:color w:val="0000FF"/>
                        <w:sz w:val="20"/>
                        <w:szCs w:val="20"/>
                      </w:rPr>
                      <w:t>Internal</w:t>
                    </w:r>
                  </w:p>
                </w:txbxContent>
              </v:textbox>
              <w10:wrap anchorx="page" anchory="page"/>
            </v:shape>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yBb/y/AbvJOmFw" int2:id="AdtwxnP4">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69E"/>
    <w:multiLevelType w:val="hybridMultilevel"/>
    <w:tmpl w:val="05DE911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4921159"/>
    <w:multiLevelType w:val="hybridMultilevel"/>
    <w:tmpl w:val="6366DB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5BD5044"/>
    <w:multiLevelType w:val="hybridMultilevel"/>
    <w:tmpl w:val="F24E3D2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7EF154D"/>
    <w:multiLevelType w:val="hybridMultilevel"/>
    <w:tmpl w:val="20ACCAB4"/>
    <w:lvl w:ilvl="0" w:tplc="DD443E54">
      <w:start w:val="1"/>
      <w:numFmt w:val="decimal"/>
      <w:lvlText w:val="%1."/>
      <w:lvlJc w:val="left"/>
      <w:pPr>
        <w:ind w:left="720" w:hanging="360"/>
      </w:pPr>
      <w:rPr>
        <w:rFonts w:ascii="Source Sans Pro Light" w:hAnsi="Source Sans Pro Light" w:hint="default"/>
        <w:b w:val="0"/>
        <w:bCs w:val="0"/>
        <w:i w:val="0"/>
        <w:i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08E3C6E"/>
    <w:multiLevelType w:val="hybridMultilevel"/>
    <w:tmpl w:val="9ADA2722"/>
    <w:lvl w:ilvl="0" w:tplc="3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2336E9A"/>
    <w:multiLevelType w:val="hybridMultilevel"/>
    <w:tmpl w:val="B9F2FAA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6" w15:restartNumberingAfterBreak="0">
    <w:nsid w:val="24B91245"/>
    <w:multiLevelType w:val="hybridMultilevel"/>
    <w:tmpl w:val="DB4A5C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253E7316"/>
    <w:multiLevelType w:val="hybridMultilevel"/>
    <w:tmpl w:val="F24E3D2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BF80C09"/>
    <w:multiLevelType w:val="hybridMultilevel"/>
    <w:tmpl w:val="6366DB8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5DC01E9"/>
    <w:multiLevelType w:val="hybridMultilevel"/>
    <w:tmpl w:val="6366DB8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70031DF"/>
    <w:multiLevelType w:val="hybridMultilevel"/>
    <w:tmpl w:val="6D7E0CD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72A72F7"/>
    <w:multiLevelType w:val="hybridMultilevel"/>
    <w:tmpl w:val="99EA28D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F42F9A"/>
    <w:multiLevelType w:val="hybridMultilevel"/>
    <w:tmpl w:val="29343B7E"/>
    <w:lvl w:ilvl="0" w:tplc="C7E078C8">
      <w:numFmt w:val="bullet"/>
      <w:lvlText w:val="-"/>
      <w:lvlJc w:val="left"/>
      <w:pPr>
        <w:ind w:left="720" w:hanging="360"/>
      </w:pPr>
      <w:rPr>
        <w:rFonts w:ascii="Source Sans Pro Light" w:eastAsiaTheme="minorHAnsi" w:hAnsi="Source Sans Pro Light"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3" w15:restartNumberingAfterBreak="0">
    <w:nsid w:val="453712C2"/>
    <w:multiLevelType w:val="hybridMultilevel"/>
    <w:tmpl w:val="A0ECEB36"/>
    <w:lvl w:ilvl="0" w:tplc="FC1C87F0">
      <w:start w:val="5"/>
      <w:numFmt w:val="bullet"/>
      <w:lvlText w:val=""/>
      <w:lvlJc w:val="left"/>
      <w:pPr>
        <w:ind w:left="720" w:hanging="360"/>
      </w:pPr>
      <w:rPr>
        <w:rFonts w:ascii="Symbol" w:eastAsiaTheme="minorHAnsi" w:hAnsi="Symbol"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9A55AF1"/>
    <w:multiLevelType w:val="hybridMultilevel"/>
    <w:tmpl w:val="99EA28D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C323998"/>
    <w:multiLevelType w:val="hybridMultilevel"/>
    <w:tmpl w:val="6A745052"/>
    <w:lvl w:ilvl="0" w:tplc="34090005">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6" w15:restartNumberingAfterBreak="0">
    <w:nsid w:val="5F505184"/>
    <w:multiLevelType w:val="hybridMultilevel"/>
    <w:tmpl w:val="D1344B7C"/>
    <w:lvl w:ilvl="0" w:tplc="BB704B4A">
      <w:start w:val="8"/>
      <w:numFmt w:val="bullet"/>
      <w:lvlText w:val="-"/>
      <w:lvlJc w:val="left"/>
      <w:pPr>
        <w:ind w:left="720" w:hanging="360"/>
      </w:pPr>
      <w:rPr>
        <w:rFonts w:ascii="Source Sans Pro" w:eastAsia="Malgun Gothic" w:hAnsi="Source Sans Pro"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931DAC"/>
    <w:multiLevelType w:val="hybridMultilevel"/>
    <w:tmpl w:val="C906A85C"/>
    <w:lvl w:ilvl="0" w:tplc="6DD4CA2E">
      <w:numFmt w:val="bullet"/>
      <w:lvlText w:val=""/>
      <w:lvlJc w:val="left"/>
      <w:pPr>
        <w:ind w:left="720" w:hanging="360"/>
      </w:pPr>
      <w:rPr>
        <w:rFonts w:ascii="Symbol" w:eastAsiaTheme="minorHAnsi" w:hAnsi="Symbol"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8" w15:restartNumberingAfterBreak="0">
    <w:nsid w:val="67A161F5"/>
    <w:multiLevelType w:val="hybridMultilevel"/>
    <w:tmpl w:val="BD865FB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737828834">
    <w:abstractNumId w:val="15"/>
  </w:num>
  <w:num w:numId="2" w16cid:durableId="1562326368">
    <w:abstractNumId w:val="17"/>
  </w:num>
  <w:num w:numId="3" w16cid:durableId="1432554260">
    <w:abstractNumId w:val="13"/>
  </w:num>
  <w:num w:numId="4" w16cid:durableId="1162964587">
    <w:abstractNumId w:val="18"/>
  </w:num>
  <w:num w:numId="5" w16cid:durableId="869875747">
    <w:abstractNumId w:val="11"/>
  </w:num>
  <w:num w:numId="6" w16cid:durableId="190069956">
    <w:abstractNumId w:val="14"/>
  </w:num>
  <w:num w:numId="7" w16cid:durableId="888805961">
    <w:abstractNumId w:val="3"/>
  </w:num>
  <w:num w:numId="8" w16cid:durableId="298996458">
    <w:abstractNumId w:val="9"/>
  </w:num>
  <w:num w:numId="9" w16cid:durableId="1569460339">
    <w:abstractNumId w:val="10"/>
  </w:num>
  <w:num w:numId="10" w16cid:durableId="640116766">
    <w:abstractNumId w:val="1"/>
  </w:num>
  <w:num w:numId="11" w16cid:durableId="1939174219">
    <w:abstractNumId w:val="8"/>
  </w:num>
  <w:num w:numId="12" w16cid:durableId="1810131320">
    <w:abstractNumId w:val="16"/>
  </w:num>
  <w:num w:numId="13" w16cid:durableId="156774085">
    <w:abstractNumId w:val="2"/>
  </w:num>
  <w:num w:numId="14" w16cid:durableId="1970235167">
    <w:abstractNumId w:val="12"/>
  </w:num>
  <w:num w:numId="15" w16cid:durableId="1894540486">
    <w:abstractNumId w:val="7"/>
  </w:num>
  <w:num w:numId="16" w16cid:durableId="582029086">
    <w:abstractNumId w:val="5"/>
  </w:num>
  <w:num w:numId="17" w16cid:durableId="252280167">
    <w:abstractNumId w:val="6"/>
  </w:num>
  <w:num w:numId="18" w16cid:durableId="4867114">
    <w:abstractNumId w:val="4"/>
  </w:num>
  <w:num w:numId="19" w16cid:durableId="16661400">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CB7"/>
    <w:rsid w:val="00000DDB"/>
    <w:rsid w:val="00001777"/>
    <w:rsid w:val="000018DB"/>
    <w:rsid w:val="000024B8"/>
    <w:rsid w:val="00002770"/>
    <w:rsid w:val="00002DE5"/>
    <w:rsid w:val="0000324D"/>
    <w:rsid w:val="000032B7"/>
    <w:rsid w:val="0000410D"/>
    <w:rsid w:val="0000478B"/>
    <w:rsid w:val="00005499"/>
    <w:rsid w:val="00010360"/>
    <w:rsid w:val="000119CD"/>
    <w:rsid w:val="000143AC"/>
    <w:rsid w:val="00014A51"/>
    <w:rsid w:val="00023599"/>
    <w:rsid w:val="0002497C"/>
    <w:rsid w:val="0002627C"/>
    <w:rsid w:val="00027DDD"/>
    <w:rsid w:val="000300BE"/>
    <w:rsid w:val="00030D9F"/>
    <w:rsid w:val="0003177C"/>
    <w:rsid w:val="00033236"/>
    <w:rsid w:val="00033FF4"/>
    <w:rsid w:val="00036098"/>
    <w:rsid w:val="0003617C"/>
    <w:rsid w:val="000363C8"/>
    <w:rsid w:val="00036CDE"/>
    <w:rsid w:val="00037334"/>
    <w:rsid w:val="00040D9C"/>
    <w:rsid w:val="0004148D"/>
    <w:rsid w:val="000450E1"/>
    <w:rsid w:val="00046570"/>
    <w:rsid w:val="00047B35"/>
    <w:rsid w:val="00047FDC"/>
    <w:rsid w:val="00050115"/>
    <w:rsid w:val="00051F77"/>
    <w:rsid w:val="000522CA"/>
    <w:rsid w:val="00052B28"/>
    <w:rsid w:val="00053158"/>
    <w:rsid w:val="00054567"/>
    <w:rsid w:val="00054F3B"/>
    <w:rsid w:val="00056CC2"/>
    <w:rsid w:val="00063865"/>
    <w:rsid w:val="00065018"/>
    <w:rsid w:val="00066259"/>
    <w:rsid w:val="00071DC9"/>
    <w:rsid w:val="00071E84"/>
    <w:rsid w:val="00072433"/>
    <w:rsid w:val="00072D0A"/>
    <w:rsid w:val="00073EB2"/>
    <w:rsid w:val="00073FB7"/>
    <w:rsid w:val="00074536"/>
    <w:rsid w:val="0007559E"/>
    <w:rsid w:val="00076F01"/>
    <w:rsid w:val="00081472"/>
    <w:rsid w:val="0008209C"/>
    <w:rsid w:val="00083EF2"/>
    <w:rsid w:val="0008493C"/>
    <w:rsid w:val="00084EDF"/>
    <w:rsid w:val="00085746"/>
    <w:rsid w:val="00087241"/>
    <w:rsid w:val="000875A9"/>
    <w:rsid w:val="00090209"/>
    <w:rsid w:val="000907DA"/>
    <w:rsid w:val="000908A6"/>
    <w:rsid w:val="000921CC"/>
    <w:rsid w:val="000929DC"/>
    <w:rsid w:val="000946C0"/>
    <w:rsid w:val="00095A7F"/>
    <w:rsid w:val="0009645F"/>
    <w:rsid w:val="000965A3"/>
    <w:rsid w:val="0009793B"/>
    <w:rsid w:val="000A0D3D"/>
    <w:rsid w:val="000A1031"/>
    <w:rsid w:val="000A17AE"/>
    <w:rsid w:val="000A1937"/>
    <w:rsid w:val="000A222C"/>
    <w:rsid w:val="000A2E76"/>
    <w:rsid w:val="000A3BC0"/>
    <w:rsid w:val="000A49B2"/>
    <w:rsid w:val="000A4DA3"/>
    <w:rsid w:val="000A7DBF"/>
    <w:rsid w:val="000B0A16"/>
    <w:rsid w:val="000B0E2B"/>
    <w:rsid w:val="000B1704"/>
    <w:rsid w:val="000B36B6"/>
    <w:rsid w:val="000B37C2"/>
    <w:rsid w:val="000B5066"/>
    <w:rsid w:val="000B7C10"/>
    <w:rsid w:val="000C50A5"/>
    <w:rsid w:val="000C51F1"/>
    <w:rsid w:val="000C7DD3"/>
    <w:rsid w:val="000D18EB"/>
    <w:rsid w:val="000D30ED"/>
    <w:rsid w:val="000D4375"/>
    <w:rsid w:val="000E435A"/>
    <w:rsid w:val="000E5687"/>
    <w:rsid w:val="000E5A7D"/>
    <w:rsid w:val="000E657A"/>
    <w:rsid w:val="000E6C03"/>
    <w:rsid w:val="000E6D32"/>
    <w:rsid w:val="000E72DD"/>
    <w:rsid w:val="000E7730"/>
    <w:rsid w:val="000F02BE"/>
    <w:rsid w:val="000F04A0"/>
    <w:rsid w:val="000F5359"/>
    <w:rsid w:val="000F6E93"/>
    <w:rsid w:val="000F71F2"/>
    <w:rsid w:val="000F7606"/>
    <w:rsid w:val="001017A0"/>
    <w:rsid w:val="00103996"/>
    <w:rsid w:val="00105058"/>
    <w:rsid w:val="001066BD"/>
    <w:rsid w:val="00107324"/>
    <w:rsid w:val="0011178A"/>
    <w:rsid w:val="00111FBD"/>
    <w:rsid w:val="0011391F"/>
    <w:rsid w:val="0011553C"/>
    <w:rsid w:val="00115E6C"/>
    <w:rsid w:val="00116C52"/>
    <w:rsid w:val="00116E7F"/>
    <w:rsid w:val="00120ED4"/>
    <w:rsid w:val="00121342"/>
    <w:rsid w:val="00122093"/>
    <w:rsid w:val="00122576"/>
    <w:rsid w:val="00122F07"/>
    <w:rsid w:val="0012551E"/>
    <w:rsid w:val="00125949"/>
    <w:rsid w:val="00127A75"/>
    <w:rsid w:val="00127D16"/>
    <w:rsid w:val="00130942"/>
    <w:rsid w:val="001321E0"/>
    <w:rsid w:val="00132E82"/>
    <w:rsid w:val="001336FB"/>
    <w:rsid w:val="0013396C"/>
    <w:rsid w:val="00135572"/>
    <w:rsid w:val="001357EB"/>
    <w:rsid w:val="00136194"/>
    <w:rsid w:val="0013761D"/>
    <w:rsid w:val="00140C36"/>
    <w:rsid w:val="00141B82"/>
    <w:rsid w:val="00142430"/>
    <w:rsid w:val="0014268A"/>
    <w:rsid w:val="001428B6"/>
    <w:rsid w:val="00142C14"/>
    <w:rsid w:val="00143DA5"/>
    <w:rsid w:val="001457E3"/>
    <w:rsid w:val="00145A08"/>
    <w:rsid w:val="00146C83"/>
    <w:rsid w:val="00147038"/>
    <w:rsid w:val="00147C2F"/>
    <w:rsid w:val="001501D1"/>
    <w:rsid w:val="00150649"/>
    <w:rsid w:val="00150AE6"/>
    <w:rsid w:val="00150EAB"/>
    <w:rsid w:val="00155774"/>
    <w:rsid w:val="001565EF"/>
    <w:rsid w:val="00156BD0"/>
    <w:rsid w:val="001575BA"/>
    <w:rsid w:val="001578B3"/>
    <w:rsid w:val="00157C21"/>
    <w:rsid w:val="0016090C"/>
    <w:rsid w:val="0016251F"/>
    <w:rsid w:val="001625AE"/>
    <w:rsid w:val="00162B37"/>
    <w:rsid w:val="00163B9B"/>
    <w:rsid w:val="0016541B"/>
    <w:rsid w:val="0016559D"/>
    <w:rsid w:val="001668AA"/>
    <w:rsid w:val="0017132C"/>
    <w:rsid w:val="00172304"/>
    <w:rsid w:val="001750BE"/>
    <w:rsid w:val="001751F2"/>
    <w:rsid w:val="00177F24"/>
    <w:rsid w:val="00181B1A"/>
    <w:rsid w:val="00182685"/>
    <w:rsid w:val="001844E3"/>
    <w:rsid w:val="0018582B"/>
    <w:rsid w:val="0018596D"/>
    <w:rsid w:val="00185C4A"/>
    <w:rsid w:val="00185CAF"/>
    <w:rsid w:val="00185FA7"/>
    <w:rsid w:val="00186631"/>
    <w:rsid w:val="00186D2E"/>
    <w:rsid w:val="001912CA"/>
    <w:rsid w:val="0019146F"/>
    <w:rsid w:val="00191AC6"/>
    <w:rsid w:val="001934FF"/>
    <w:rsid w:val="00194696"/>
    <w:rsid w:val="00194836"/>
    <w:rsid w:val="00194C11"/>
    <w:rsid w:val="001A2FA6"/>
    <w:rsid w:val="001A36AA"/>
    <w:rsid w:val="001A3C23"/>
    <w:rsid w:val="001A3CD7"/>
    <w:rsid w:val="001A5FF9"/>
    <w:rsid w:val="001A62DC"/>
    <w:rsid w:val="001B027F"/>
    <w:rsid w:val="001B0BA2"/>
    <w:rsid w:val="001B34A1"/>
    <w:rsid w:val="001B3F87"/>
    <w:rsid w:val="001B413C"/>
    <w:rsid w:val="001B4BFF"/>
    <w:rsid w:val="001B53D3"/>
    <w:rsid w:val="001B6C83"/>
    <w:rsid w:val="001B7178"/>
    <w:rsid w:val="001C0C2F"/>
    <w:rsid w:val="001C0F73"/>
    <w:rsid w:val="001C237E"/>
    <w:rsid w:val="001C341B"/>
    <w:rsid w:val="001C4328"/>
    <w:rsid w:val="001C4527"/>
    <w:rsid w:val="001C4EDE"/>
    <w:rsid w:val="001C5ACB"/>
    <w:rsid w:val="001C5B01"/>
    <w:rsid w:val="001C7DBF"/>
    <w:rsid w:val="001D019F"/>
    <w:rsid w:val="001D02E9"/>
    <w:rsid w:val="001D0CAD"/>
    <w:rsid w:val="001D12CF"/>
    <w:rsid w:val="001D413E"/>
    <w:rsid w:val="001D45E8"/>
    <w:rsid w:val="001D462C"/>
    <w:rsid w:val="001D49DA"/>
    <w:rsid w:val="001D5A95"/>
    <w:rsid w:val="001D5C0C"/>
    <w:rsid w:val="001D7538"/>
    <w:rsid w:val="001E029E"/>
    <w:rsid w:val="001E1F1E"/>
    <w:rsid w:val="001E253E"/>
    <w:rsid w:val="001E27AB"/>
    <w:rsid w:val="001E2E89"/>
    <w:rsid w:val="001E3389"/>
    <w:rsid w:val="001E4476"/>
    <w:rsid w:val="001E52B8"/>
    <w:rsid w:val="001E59C6"/>
    <w:rsid w:val="001E668C"/>
    <w:rsid w:val="001E73AA"/>
    <w:rsid w:val="001E783B"/>
    <w:rsid w:val="001F0B8E"/>
    <w:rsid w:val="001F4A47"/>
    <w:rsid w:val="001F4C9B"/>
    <w:rsid w:val="001F52AE"/>
    <w:rsid w:val="001F5D53"/>
    <w:rsid w:val="001F62EF"/>
    <w:rsid w:val="001F6638"/>
    <w:rsid w:val="001F6E13"/>
    <w:rsid w:val="00200011"/>
    <w:rsid w:val="002011A8"/>
    <w:rsid w:val="00202A3A"/>
    <w:rsid w:val="00204A10"/>
    <w:rsid w:val="00205250"/>
    <w:rsid w:val="002059B5"/>
    <w:rsid w:val="002067F3"/>
    <w:rsid w:val="00207BEC"/>
    <w:rsid w:val="0021132E"/>
    <w:rsid w:val="00211D37"/>
    <w:rsid w:val="00212158"/>
    <w:rsid w:val="00213975"/>
    <w:rsid w:val="00213D82"/>
    <w:rsid w:val="00214FBB"/>
    <w:rsid w:val="00215546"/>
    <w:rsid w:val="002168E4"/>
    <w:rsid w:val="00217D99"/>
    <w:rsid w:val="002210B2"/>
    <w:rsid w:val="00222884"/>
    <w:rsid w:val="00224590"/>
    <w:rsid w:val="002259AF"/>
    <w:rsid w:val="00226098"/>
    <w:rsid w:val="00226499"/>
    <w:rsid w:val="002271E1"/>
    <w:rsid w:val="00227B65"/>
    <w:rsid w:val="00232139"/>
    <w:rsid w:val="002339CB"/>
    <w:rsid w:val="00234081"/>
    <w:rsid w:val="00234734"/>
    <w:rsid w:val="0023520D"/>
    <w:rsid w:val="00235250"/>
    <w:rsid w:val="002356F0"/>
    <w:rsid w:val="002379AD"/>
    <w:rsid w:val="0024163A"/>
    <w:rsid w:val="00242060"/>
    <w:rsid w:val="00242C6A"/>
    <w:rsid w:val="00245126"/>
    <w:rsid w:val="00250B1D"/>
    <w:rsid w:val="00250F3C"/>
    <w:rsid w:val="00252D16"/>
    <w:rsid w:val="00253156"/>
    <w:rsid w:val="002539BD"/>
    <w:rsid w:val="002539E4"/>
    <w:rsid w:val="0025577E"/>
    <w:rsid w:val="002562B8"/>
    <w:rsid w:val="00257794"/>
    <w:rsid w:val="00257ED7"/>
    <w:rsid w:val="00260589"/>
    <w:rsid w:val="002616C6"/>
    <w:rsid w:val="002627C9"/>
    <w:rsid w:val="0026340B"/>
    <w:rsid w:val="00263463"/>
    <w:rsid w:val="00263CEA"/>
    <w:rsid w:val="00265122"/>
    <w:rsid w:val="00266280"/>
    <w:rsid w:val="002710C6"/>
    <w:rsid w:val="00273D2E"/>
    <w:rsid w:val="002745A9"/>
    <w:rsid w:val="0027491C"/>
    <w:rsid w:val="002772CE"/>
    <w:rsid w:val="00280120"/>
    <w:rsid w:val="002816FE"/>
    <w:rsid w:val="00281882"/>
    <w:rsid w:val="00281EA5"/>
    <w:rsid w:val="00285137"/>
    <w:rsid w:val="00287959"/>
    <w:rsid w:val="00287CAD"/>
    <w:rsid w:val="00291253"/>
    <w:rsid w:val="002919B4"/>
    <w:rsid w:val="00293385"/>
    <w:rsid w:val="002934BC"/>
    <w:rsid w:val="0029461E"/>
    <w:rsid w:val="002946B7"/>
    <w:rsid w:val="0029514B"/>
    <w:rsid w:val="002964CB"/>
    <w:rsid w:val="00296B72"/>
    <w:rsid w:val="002976BA"/>
    <w:rsid w:val="00297AF3"/>
    <w:rsid w:val="002A3F4C"/>
    <w:rsid w:val="002A407B"/>
    <w:rsid w:val="002A5F85"/>
    <w:rsid w:val="002A6F85"/>
    <w:rsid w:val="002A7499"/>
    <w:rsid w:val="002A774B"/>
    <w:rsid w:val="002B0734"/>
    <w:rsid w:val="002B1D9A"/>
    <w:rsid w:val="002B2E13"/>
    <w:rsid w:val="002B5E01"/>
    <w:rsid w:val="002C0B42"/>
    <w:rsid w:val="002C455A"/>
    <w:rsid w:val="002C5AB4"/>
    <w:rsid w:val="002C6763"/>
    <w:rsid w:val="002C7DEF"/>
    <w:rsid w:val="002C7E0A"/>
    <w:rsid w:val="002D1E3F"/>
    <w:rsid w:val="002D36E9"/>
    <w:rsid w:val="002D4012"/>
    <w:rsid w:val="002D6880"/>
    <w:rsid w:val="002D740B"/>
    <w:rsid w:val="002E0272"/>
    <w:rsid w:val="002E02B5"/>
    <w:rsid w:val="002E0F52"/>
    <w:rsid w:val="002E166C"/>
    <w:rsid w:val="002E3EEC"/>
    <w:rsid w:val="002E432E"/>
    <w:rsid w:val="002E45C6"/>
    <w:rsid w:val="002E4952"/>
    <w:rsid w:val="002E4B6F"/>
    <w:rsid w:val="002E4E7A"/>
    <w:rsid w:val="002E53F5"/>
    <w:rsid w:val="002E612B"/>
    <w:rsid w:val="002E6CC1"/>
    <w:rsid w:val="002E7F62"/>
    <w:rsid w:val="002F3E9C"/>
    <w:rsid w:val="002F45E5"/>
    <w:rsid w:val="002F636A"/>
    <w:rsid w:val="002F68E1"/>
    <w:rsid w:val="002F7FEB"/>
    <w:rsid w:val="002F7FEC"/>
    <w:rsid w:val="003013AB"/>
    <w:rsid w:val="003017F6"/>
    <w:rsid w:val="0030243B"/>
    <w:rsid w:val="00302F5A"/>
    <w:rsid w:val="0030440D"/>
    <w:rsid w:val="0030571A"/>
    <w:rsid w:val="00306734"/>
    <w:rsid w:val="00306DCD"/>
    <w:rsid w:val="0030746B"/>
    <w:rsid w:val="00312E87"/>
    <w:rsid w:val="00312F7D"/>
    <w:rsid w:val="003139FD"/>
    <w:rsid w:val="00314851"/>
    <w:rsid w:val="00314E8D"/>
    <w:rsid w:val="00317C39"/>
    <w:rsid w:val="00320D9C"/>
    <w:rsid w:val="00321855"/>
    <w:rsid w:val="00322141"/>
    <w:rsid w:val="00322EA2"/>
    <w:rsid w:val="00323A42"/>
    <w:rsid w:val="00324CC9"/>
    <w:rsid w:val="00325820"/>
    <w:rsid w:val="00325865"/>
    <w:rsid w:val="00326626"/>
    <w:rsid w:val="00330A10"/>
    <w:rsid w:val="00330F4F"/>
    <w:rsid w:val="00332416"/>
    <w:rsid w:val="00332542"/>
    <w:rsid w:val="00336CE0"/>
    <w:rsid w:val="003405B8"/>
    <w:rsid w:val="00341A4D"/>
    <w:rsid w:val="00344BB5"/>
    <w:rsid w:val="00344D1C"/>
    <w:rsid w:val="00345175"/>
    <w:rsid w:val="003478AC"/>
    <w:rsid w:val="00350770"/>
    <w:rsid w:val="00350BB9"/>
    <w:rsid w:val="00351116"/>
    <w:rsid w:val="00351373"/>
    <w:rsid w:val="003517DC"/>
    <w:rsid w:val="00351FE0"/>
    <w:rsid w:val="003528BD"/>
    <w:rsid w:val="003529F9"/>
    <w:rsid w:val="003555EC"/>
    <w:rsid w:val="003569D2"/>
    <w:rsid w:val="00356FC6"/>
    <w:rsid w:val="0035793B"/>
    <w:rsid w:val="00357CF4"/>
    <w:rsid w:val="00360EE2"/>
    <w:rsid w:val="00362987"/>
    <w:rsid w:val="00362C39"/>
    <w:rsid w:val="0036391D"/>
    <w:rsid w:val="0036447C"/>
    <w:rsid w:val="00364B95"/>
    <w:rsid w:val="003652AA"/>
    <w:rsid w:val="0037403A"/>
    <w:rsid w:val="003749A9"/>
    <w:rsid w:val="003762D9"/>
    <w:rsid w:val="003765C0"/>
    <w:rsid w:val="00377082"/>
    <w:rsid w:val="0037724C"/>
    <w:rsid w:val="00377B44"/>
    <w:rsid w:val="0038200A"/>
    <w:rsid w:val="00383344"/>
    <w:rsid w:val="00383426"/>
    <w:rsid w:val="003834B0"/>
    <w:rsid w:val="00383775"/>
    <w:rsid w:val="00384584"/>
    <w:rsid w:val="00384A6C"/>
    <w:rsid w:val="003859EB"/>
    <w:rsid w:val="00387C3D"/>
    <w:rsid w:val="00391634"/>
    <w:rsid w:val="00391EA0"/>
    <w:rsid w:val="00392A40"/>
    <w:rsid w:val="00395555"/>
    <w:rsid w:val="00395724"/>
    <w:rsid w:val="00395BB2"/>
    <w:rsid w:val="00396F5D"/>
    <w:rsid w:val="0039713B"/>
    <w:rsid w:val="003A059D"/>
    <w:rsid w:val="003A069F"/>
    <w:rsid w:val="003A06A8"/>
    <w:rsid w:val="003A0947"/>
    <w:rsid w:val="003A1DD9"/>
    <w:rsid w:val="003A3C02"/>
    <w:rsid w:val="003A4036"/>
    <w:rsid w:val="003A5164"/>
    <w:rsid w:val="003A7057"/>
    <w:rsid w:val="003A7458"/>
    <w:rsid w:val="003B03AF"/>
    <w:rsid w:val="003B0530"/>
    <w:rsid w:val="003B1BBB"/>
    <w:rsid w:val="003B5C23"/>
    <w:rsid w:val="003B6A56"/>
    <w:rsid w:val="003C00A6"/>
    <w:rsid w:val="003C165B"/>
    <w:rsid w:val="003C198E"/>
    <w:rsid w:val="003C1A4E"/>
    <w:rsid w:val="003C1EB0"/>
    <w:rsid w:val="003C2367"/>
    <w:rsid w:val="003C3016"/>
    <w:rsid w:val="003C43DA"/>
    <w:rsid w:val="003C4642"/>
    <w:rsid w:val="003C58B6"/>
    <w:rsid w:val="003C5A7B"/>
    <w:rsid w:val="003C6B14"/>
    <w:rsid w:val="003C6E27"/>
    <w:rsid w:val="003C73B9"/>
    <w:rsid w:val="003C78F7"/>
    <w:rsid w:val="003C7BE3"/>
    <w:rsid w:val="003D0835"/>
    <w:rsid w:val="003D3C06"/>
    <w:rsid w:val="003D42B6"/>
    <w:rsid w:val="003D4374"/>
    <w:rsid w:val="003D7307"/>
    <w:rsid w:val="003D7EDC"/>
    <w:rsid w:val="003E033D"/>
    <w:rsid w:val="003E1CD4"/>
    <w:rsid w:val="003E2406"/>
    <w:rsid w:val="003E2E02"/>
    <w:rsid w:val="003E407F"/>
    <w:rsid w:val="003E4A8E"/>
    <w:rsid w:val="003E5418"/>
    <w:rsid w:val="003E636A"/>
    <w:rsid w:val="003E7C0A"/>
    <w:rsid w:val="003E7C10"/>
    <w:rsid w:val="003F0A4F"/>
    <w:rsid w:val="003F16C2"/>
    <w:rsid w:val="003F3B62"/>
    <w:rsid w:val="003F426F"/>
    <w:rsid w:val="003F485F"/>
    <w:rsid w:val="003F4A2C"/>
    <w:rsid w:val="003F5C3C"/>
    <w:rsid w:val="003F5FE1"/>
    <w:rsid w:val="003F6504"/>
    <w:rsid w:val="00402530"/>
    <w:rsid w:val="00402F79"/>
    <w:rsid w:val="0040419C"/>
    <w:rsid w:val="00405E8A"/>
    <w:rsid w:val="0040656B"/>
    <w:rsid w:val="00407094"/>
    <w:rsid w:val="00411334"/>
    <w:rsid w:val="004115DD"/>
    <w:rsid w:val="00412BF6"/>
    <w:rsid w:val="00414CDE"/>
    <w:rsid w:val="00414F61"/>
    <w:rsid w:val="0041564F"/>
    <w:rsid w:val="00415893"/>
    <w:rsid w:val="00417809"/>
    <w:rsid w:val="00420B3F"/>
    <w:rsid w:val="004210EC"/>
    <w:rsid w:val="00422A96"/>
    <w:rsid w:val="00423426"/>
    <w:rsid w:val="004242CD"/>
    <w:rsid w:val="004247B4"/>
    <w:rsid w:val="00424833"/>
    <w:rsid w:val="004248C8"/>
    <w:rsid w:val="00425A83"/>
    <w:rsid w:val="004273CF"/>
    <w:rsid w:val="00427B44"/>
    <w:rsid w:val="0043090B"/>
    <w:rsid w:val="0043154C"/>
    <w:rsid w:val="0043321E"/>
    <w:rsid w:val="00437095"/>
    <w:rsid w:val="00437BEE"/>
    <w:rsid w:val="00440F18"/>
    <w:rsid w:val="00441A76"/>
    <w:rsid w:val="00442110"/>
    <w:rsid w:val="00442D9D"/>
    <w:rsid w:val="004436ED"/>
    <w:rsid w:val="00444C56"/>
    <w:rsid w:val="00444DE4"/>
    <w:rsid w:val="004459B0"/>
    <w:rsid w:val="004460C5"/>
    <w:rsid w:val="00446797"/>
    <w:rsid w:val="00446BBB"/>
    <w:rsid w:val="004500E0"/>
    <w:rsid w:val="00450738"/>
    <w:rsid w:val="00451608"/>
    <w:rsid w:val="0045179B"/>
    <w:rsid w:val="00451FE5"/>
    <w:rsid w:val="00452004"/>
    <w:rsid w:val="00453418"/>
    <w:rsid w:val="00453D2A"/>
    <w:rsid w:val="00455A67"/>
    <w:rsid w:val="00456DFF"/>
    <w:rsid w:val="00457C8E"/>
    <w:rsid w:val="00457E14"/>
    <w:rsid w:val="0046097B"/>
    <w:rsid w:val="00460B43"/>
    <w:rsid w:val="004621F3"/>
    <w:rsid w:val="0046276B"/>
    <w:rsid w:val="00462B0B"/>
    <w:rsid w:val="00465014"/>
    <w:rsid w:val="004658FE"/>
    <w:rsid w:val="00466854"/>
    <w:rsid w:val="00466C01"/>
    <w:rsid w:val="00467822"/>
    <w:rsid w:val="004678EB"/>
    <w:rsid w:val="00471013"/>
    <w:rsid w:val="0047228F"/>
    <w:rsid w:val="00472CDB"/>
    <w:rsid w:val="00473022"/>
    <w:rsid w:val="00473218"/>
    <w:rsid w:val="00474728"/>
    <w:rsid w:val="004754F2"/>
    <w:rsid w:val="00476DC3"/>
    <w:rsid w:val="00476DF6"/>
    <w:rsid w:val="004777A1"/>
    <w:rsid w:val="00477B12"/>
    <w:rsid w:val="00481162"/>
    <w:rsid w:val="00481992"/>
    <w:rsid w:val="00482BA4"/>
    <w:rsid w:val="00482D71"/>
    <w:rsid w:val="00483916"/>
    <w:rsid w:val="00483E5C"/>
    <w:rsid w:val="004844F5"/>
    <w:rsid w:val="0048648B"/>
    <w:rsid w:val="004865CF"/>
    <w:rsid w:val="0049123B"/>
    <w:rsid w:val="00491637"/>
    <w:rsid w:val="004918BA"/>
    <w:rsid w:val="004928E1"/>
    <w:rsid w:val="00493A9D"/>
    <w:rsid w:val="00493DFD"/>
    <w:rsid w:val="0049481B"/>
    <w:rsid w:val="004958C8"/>
    <w:rsid w:val="00497869"/>
    <w:rsid w:val="004A091E"/>
    <w:rsid w:val="004A1FBD"/>
    <w:rsid w:val="004A2258"/>
    <w:rsid w:val="004A2991"/>
    <w:rsid w:val="004A433B"/>
    <w:rsid w:val="004A4594"/>
    <w:rsid w:val="004A53CE"/>
    <w:rsid w:val="004A5BB8"/>
    <w:rsid w:val="004A6DE8"/>
    <w:rsid w:val="004A7E35"/>
    <w:rsid w:val="004B13DE"/>
    <w:rsid w:val="004B2129"/>
    <w:rsid w:val="004B2AA4"/>
    <w:rsid w:val="004B2B15"/>
    <w:rsid w:val="004B36F1"/>
    <w:rsid w:val="004B3DBE"/>
    <w:rsid w:val="004B4531"/>
    <w:rsid w:val="004C1696"/>
    <w:rsid w:val="004C25C4"/>
    <w:rsid w:val="004C3D22"/>
    <w:rsid w:val="004C58E8"/>
    <w:rsid w:val="004C696D"/>
    <w:rsid w:val="004C7943"/>
    <w:rsid w:val="004D1371"/>
    <w:rsid w:val="004D14A9"/>
    <w:rsid w:val="004D182F"/>
    <w:rsid w:val="004D1C48"/>
    <w:rsid w:val="004D3663"/>
    <w:rsid w:val="004D6464"/>
    <w:rsid w:val="004D661B"/>
    <w:rsid w:val="004E07D8"/>
    <w:rsid w:val="004E1EDC"/>
    <w:rsid w:val="004E21B0"/>
    <w:rsid w:val="004E2FB0"/>
    <w:rsid w:val="004E3B67"/>
    <w:rsid w:val="004E3CD9"/>
    <w:rsid w:val="004E45B6"/>
    <w:rsid w:val="004E7C28"/>
    <w:rsid w:val="004F09C7"/>
    <w:rsid w:val="004F1223"/>
    <w:rsid w:val="004F2368"/>
    <w:rsid w:val="004F2CC5"/>
    <w:rsid w:val="004F3825"/>
    <w:rsid w:val="004F46FD"/>
    <w:rsid w:val="00500508"/>
    <w:rsid w:val="0050328F"/>
    <w:rsid w:val="00506EBC"/>
    <w:rsid w:val="00510AAC"/>
    <w:rsid w:val="00511307"/>
    <w:rsid w:val="00512527"/>
    <w:rsid w:val="00513577"/>
    <w:rsid w:val="0051474D"/>
    <w:rsid w:val="00514988"/>
    <w:rsid w:val="00514D98"/>
    <w:rsid w:val="0051550C"/>
    <w:rsid w:val="00515A64"/>
    <w:rsid w:val="00516F99"/>
    <w:rsid w:val="005178DD"/>
    <w:rsid w:val="00517978"/>
    <w:rsid w:val="005205EF"/>
    <w:rsid w:val="00521289"/>
    <w:rsid w:val="00522F89"/>
    <w:rsid w:val="00524929"/>
    <w:rsid w:val="00526029"/>
    <w:rsid w:val="00527001"/>
    <w:rsid w:val="005314A0"/>
    <w:rsid w:val="005317B9"/>
    <w:rsid w:val="0053397E"/>
    <w:rsid w:val="00534ED5"/>
    <w:rsid w:val="00534EE2"/>
    <w:rsid w:val="00540C1D"/>
    <w:rsid w:val="005413A3"/>
    <w:rsid w:val="00542198"/>
    <w:rsid w:val="005435FE"/>
    <w:rsid w:val="00543891"/>
    <w:rsid w:val="005453E3"/>
    <w:rsid w:val="00545813"/>
    <w:rsid w:val="00547CEA"/>
    <w:rsid w:val="00551BF3"/>
    <w:rsid w:val="00552813"/>
    <w:rsid w:val="0055435C"/>
    <w:rsid w:val="00554E02"/>
    <w:rsid w:val="0055516A"/>
    <w:rsid w:val="00555245"/>
    <w:rsid w:val="00556123"/>
    <w:rsid w:val="00556146"/>
    <w:rsid w:val="0055646F"/>
    <w:rsid w:val="0055648C"/>
    <w:rsid w:val="00557AAE"/>
    <w:rsid w:val="005606BA"/>
    <w:rsid w:val="00562CF8"/>
    <w:rsid w:val="00562D61"/>
    <w:rsid w:val="00563D86"/>
    <w:rsid w:val="005649A5"/>
    <w:rsid w:val="00564A17"/>
    <w:rsid w:val="00564B49"/>
    <w:rsid w:val="0056506F"/>
    <w:rsid w:val="00565298"/>
    <w:rsid w:val="00565769"/>
    <w:rsid w:val="00566BDD"/>
    <w:rsid w:val="00570787"/>
    <w:rsid w:val="00570E89"/>
    <w:rsid w:val="00571137"/>
    <w:rsid w:val="00571FCF"/>
    <w:rsid w:val="005720D4"/>
    <w:rsid w:val="005749E8"/>
    <w:rsid w:val="005775C0"/>
    <w:rsid w:val="00577D43"/>
    <w:rsid w:val="00580871"/>
    <w:rsid w:val="00580B37"/>
    <w:rsid w:val="00582C6C"/>
    <w:rsid w:val="00582D46"/>
    <w:rsid w:val="005831AF"/>
    <w:rsid w:val="0058456B"/>
    <w:rsid w:val="00586997"/>
    <w:rsid w:val="00586BF3"/>
    <w:rsid w:val="00587D28"/>
    <w:rsid w:val="00587E75"/>
    <w:rsid w:val="0059069F"/>
    <w:rsid w:val="00590955"/>
    <w:rsid w:val="00591F8C"/>
    <w:rsid w:val="00592D20"/>
    <w:rsid w:val="005951EC"/>
    <w:rsid w:val="005963F7"/>
    <w:rsid w:val="005A07F8"/>
    <w:rsid w:val="005A0D89"/>
    <w:rsid w:val="005A19A0"/>
    <w:rsid w:val="005A2549"/>
    <w:rsid w:val="005A3445"/>
    <w:rsid w:val="005A407B"/>
    <w:rsid w:val="005A675E"/>
    <w:rsid w:val="005A6AB7"/>
    <w:rsid w:val="005A6CCB"/>
    <w:rsid w:val="005A760A"/>
    <w:rsid w:val="005A7643"/>
    <w:rsid w:val="005A76B6"/>
    <w:rsid w:val="005B0F2C"/>
    <w:rsid w:val="005B1924"/>
    <w:rsid w:val="005B1EA0"/>
    <w:rsid w:val="005B3000"/>
    <w:rsid w:val="005B3996"/>
    <w:rsid w:val="005C0029"/>
    <w:rsid w:val="005C150E"/>
    <w:rsid w:val="005C2ADD"/>
    <w:rsid w:val="005C35F6"/>
    <w:rsid w:val="005C3646"/>
    <w:rsid w:val="005C3EE2"/>
    <w:rsid w:val="005C3F54"/>
    <w:rsid w:val="005C4AC0"/>
    <w:rsid w:val="005C4D95"/>
    <w:rsid w:val="005C5307"/>
    <w:rsid w:val="005C58EC"/>
    <w:rsid w:val="005C710F"/>
    <w:rsid w:val="005D0A3B"/>
    <w:rsid w:val="005D302E"/>
    <w:rsid w:val="005D4DB0"/>
    <w:rsid w:val="005D5059"/>
    <w:rsid w:val="005D5A38"/>
    <w:rsid w:val="005D62E3"/>
    <w:rsid w:val="005D6CB7"/>
    <w:rsid w:val="005D79BC"/>
    <w:rsid w:val="005E3807"/>
    <w:rsid w:val="005E3959"/>
    <w:rsid w:val="005E43B4"/>
    <w:rsid w:val="005E4726"/>
    <w:rsid w:val="005E5089"/>
    <w:rsid w:val="005E5137"/>
    <w:rsid w:val="005E5C14"/>
    <w:rsid w:val="005E6E13"/>
    <w:rsid w:val="005F15B1"/>
    <w:rsid w:val="005F15EC"/>
    <w:rsid w:val="005F2F43"/>
    <w:rsid w:val="005F310F"/>
    <w:rsid w:val="005F3B82"/>
    <w:rsid w:val="005F3E4F"/>
    <w:rsid w:val="005F3F86"/>
    <w:rsid w:val="005F4CEC"/>
    <w:rsid w:val="005F512B"/>
    <w:rsid w:val="005F6B39"/>
    <w:rsid w:val="005F7A8F"/>
    <w:rsid w:val="00602A76"/>
    <w:rsid w:val="00602D23"/>
    <w:rsid w:val="00602E88"/>
    <w:rsid w:val="006030E5"/>
    <w:rsid w:val="006056C0"/>
    <w:rsid w:val="006057FE"/>
    <w:rsid w:val="00606509"/>
    <w:rsid w:val="006068CF"/>
    <w:rsid w:val="00607276"/>
    <w:rsid w:val="006072C8"/>
    <w:rsid w:val="00607E12"/>
    <w:rsid w:val="00611C2A"/>
    <w:rsid w:val="00611F20"/>
    <w:rsid w:val="00612595"/>
    <w:rsid w:val="006133B5"/>
    <w:rsid w:val="00614B9D"/>
    <w:rsid w:val="00614CCB"/>
    <w:rsid w:val="00614EB2"/>
    <w:rsid w:val="00615B64"/>
    <w:rsid w:val="00615DE9"/>
    <w:rsid w:val="006162B6"/>
    <w:rsid w:val="0061792B"/>
    <w:rsid w:val="00617B79"/>
    <w:rsid w:val="00617FAF"/>
    <w:rsid w:val="00620813"/>
    <w:rsid w:val="00623389"/>
    <w:rsid w:val="00623ABC"/>
    <w:rsid w:val="00624926"/>
    <w:rsid w:val="00630BB8"/>
    <w:rsid w:val="0063207D"/>
    <w:rsid w:val="00632D75"/>
    <w:rsid w:val="00635372"/>
    <w:rsid w:val="00635AFB"/>
    <w:rsid w:val="00635DE6"/>
    <w:rsid w:val="00636634"/>
    <w:rsid w:val="00636BB9"/>
    <w:rsid w:val="0063729C"/>
    <w:rsid w:val="006377D9"/>
    <w:rsid w:val="0064041D"/>
    <w:rsid w:val="00640983"/>
    <w:rsid w:val="00641F79"/>
    <w:rsid w:val="006432ED"/>
    <w:rsid w:val="0064367D"/>
    <w:rsid w:val="006440F1"/>
    <w:rsid w:val="00644933"/>
    <w:rsid w:val="0064609D"/>
    <w:rsid w:val="00646A7C"/>
    <w:rsid w:val="006477A5"/>
    <w:rsid w:val="00650FB9"/>
    <w:rsid w:val="006528E0"/>
    <w:rsid w:val="006531D5"/>
    <w:rsid w:val="00654328"/>
    <w:rsid w:val="006566E9"/>
    <w:rsid w:val="006607AC"/>
    <w:rsid w:val="006609A2"/>
    <w:rsid w:val="00664A68"/>
    <w:rsid w:val="00665CC0"/>
    <w:rsid w:val="00665FAA"/>
    <w:rsid w:val="00667928"/>
    <w:rsid w:val="00670403"/>
    <w:rsid w:val="00670B45"/>
    <w:rsid w:val="00671C63"/>
    <w:rsid w:val="00671C7D"/>
    <w:rsid w:val="00671DEA"/>
    <w:rsid w:val="006736BF"/>
    <w:rsid w:val="006745D4"/>
    <w:rsid w:val="00674709"/>
    <w:rsid w:val="00676101"/>
    <w:rsid w:val="00681164"/>
    <w:rsid w:val="00683072"/>
    <w:rsid w:val="0068472D"/>
    <w:rsid w:val="00684892"/>
    <w:rsid w:val="0068627F"/>
    <w:rsid w:val="0068799D"/>
    <w:rsid w:val="00687D03"/>
    <w:rsid w:val="006901F6"/>
    <w:rsid w:val="006908C3"/>
    <w:rsid w:val="00691B11"/>
    <w:rsid w:val="006923E0"/>
    <w:rsid w:val="00692524"/>
    <w:rsid w:val="00692AD9"/>
    <w:rsid w:val="00692C86"/>
    <w:rsid w:val="006937E9"/>
    <w:rsid w:val="006A0F1E"/>
    <w:rsid w:val="006A1C6E"/>
    <w:rsid w:val="006A2835"/>
    <w:rsid w:val="006A3165"/>
    <w:rsid w:val="006A47CC"/>
    <w:rsid w:val="006A582B"/>
    <w:rsid w:val="006A5922"/>
    <w:rsid w:val="006A5A31"/>
    <w:rsid w:val="006A7B4E"/>
    <w:rsid w:val="006B173B"/>
    <w:rsid w:val="006B1ACA"/>
    <w:rsid w:val="006B2957"/>
    <w:rsid w:val="006B4856"/>
    <w:rsid w:val="006B51CA"/>
    <w:rsid w:val="006B6D8E"/>
    <w:rsid w:val="006C19AA"/>
    <w:rsid w:val="006C21E2"/>
    <w:rsid w:val="006C24A6"/>
    <w:rsid w:val="006C28C8"/>
    <w:rsid w:val="006C3567"/>
    <w:rsid w:val="006C356F"/>
    <w:rsid w:val="006C3DBF"/>
    <w:rsid w:val="006C700B"/>
    <w:rsid w:val="006D131A"/>
    <w:rsid w:val="006D2322"/>
    <w:rsid w:val="006D2AAF"/>
    <w:rsid w:val="006D2EC7"/>
    <w:rsid w:val="006D3D5E"/>
    <w:rsid w:val="006D4B10"/>
    <w:rsid w:val="006D5196"/>
    <w:rsid w:val="006D6FD3"/>
    <w:rsid w:val="006E0303"/>
    <w:rsid w:val="006E0D0B"/>
    <w:rsid w:val="006E2596"/>
    <w:rsid w:val="006E327C"/>
    <w:rsid w:val="006E4C25"/>
    <w:rsid w:val="006E722F"/>
    <w:rsid w:val="006F055C"/>
    <w:rsid w:val="006F0E6D"/>
    <w:rsid w:val="006F126A"/>
    <w:rsid w:val="006F2D4A"/>
    <w:rsid w:val="006F373E"/>
    <w:rsid w:val="006F377D"/>
    <w:rsid w:val="006F4E99"/>
    <w:rsid w:val="006F63C5"/>
    <w:rsid w:val="006F6532"/>
    <w:rsid w:val="006F7971"/>
    <w:rsid w:val="00701A19"/>
    <w:rsid w:val="00701DEE"/>
    <w:rsid w:val="00701E08"/>
    <w:rsid w:val="00704F83"/>
    <w:rsid w:val="00705F7E"/>
    <w:rsid w:val="00707463"/>
    <w:rsid w:val="00707FF8"/>
    <w:rsid w:val="00710607"/>
    <w:rsid w:val="00712ECB"/>
    <w:rsid w:val="00716990"/>
    <w:rsid w:val="00720BAE"/>
    <w:rsid w:val="00720E08"/>
    <w:rsid w:val="007220F9"/>
    <w:rsid w:val="00723D23"/>
    <w:rsid w:val="00723E14"/>
    <w:rsid w:val="00724FE8"/>
    <w:rsid w:val="00725A7F"/>
    <w:rsid w:val="00725B4F"/>
    <w:rsid w:val="007275BC"/>
    <w:rsid w:val="0072784A"/>
    <w:rsid w:val="00731BF3"/>
    <w:rsid w:val="00732957"/>
    <w:rsid w:val="00733022"/>
    <w:rsid w:val="0073345E"/>
    <w:rsid w:val="007339FD"/>
    <w:rsid w:val="0073560B"/>
    <w:rsid w:val="00735DF7"/>
    <w:rsid w:val="0073691A"/>
    <w:rsid w:val="00737797"/>
    <w:rsid w:val="007402B9"/>
    <w:rsid w:val="00740DCF"/>
    <w:rsid w:val="007417AB"/>
    <w:rsid w:val="00741AF5"/>
    <w:rsid w:val="00742A12"/>
    <w:rsid w:val="00743866"/>
    <w:rsid w:val="00744E20"/>
    <w:rsid w:val="00747B7F"/>
    <w:rsid w:val="00747F9A"/>
    <w:rsid w:val="0075383E"/>
    <w:rsid w:val="00754A1C"/>
    <w:rsid w:val="00754DB9"/>
    <w:rsid w:val="007574D6"/>
    <w:rsid w:val="00764068"/>
    <w:rsid w:val="00766067"/>
    <w:rsid w:val="0076624A"/>
    <w:rsid w:val="00766D3E"/>
    <w:rsid w:val="00766F93"/>
    <w:rsid w:val="007703E2"/>
    <w:rsid w:val="00771A51"/>
    <w:rsid w:val="00773573"/>
    <w:rsid w:val="00774097"/>
    <w:rsid w:val="00777665"/>
    <w:rsid w:val="007807F2"/>
    <w:rsid w:val="00781721"/>
    <w:rsid w:val="007822E7"/>
    <w:rsid w:val="00782A98"/>
    <w:rsid w:val="00782AA5"/>
    <w:rsid w:val="00782F08"/>
    <w:rsid w:val="00783796"/>
    <w:rsid w:val="00785B9C"/>
    <w:rsid w:val="00785F81"/>
    <w:rsid w:val="0078691B"/>
    <w:rsid w:val="0078719F"/>
    <w:rsid w:val="007879BB"/>
    <w:rsid w:val="00787A35"/>
    <w:rsid w:val="00790097"/>
    <w:rsid w:val="00790522"/>
    <w:rsid w:val="00790878"/>
    <w:rsid w:val="00790A91"/>
    <w:rsid w:val="00790E63"/>
    <w:rsid w:val="00792178"/>
    <w:rsid w:val="00792230"/>
    <w:rsid w:val="007934A7"/>
    <w:rsid w:val="00795094"/>
    <w:rsid w:val="007961CE"/>
    <w:rsid w:val="00797244"/>
    <w:rsid w:val="007A1511"/>
    <w:rsid w:val="007A1FFD"/>
    <w:rsid w:val="007A46E9"/>
    <w:rsid w:val="007A4768"/>
    <w:rsid w:val="007A48FA"/>
    <w:rsid w:val="007A5661"/>
    <w:rsid w:val="007A67D7"/>
    <w:rsid w:val="007B0B8A"/>
    <w:rsid w:val="007B0F6D"/>
    <w:rsid w:val="007B1434"/>
    <w:rsid w:val="007B488F"/>
    <w:rsid w:val="007B6FB0"/>
    <w:rsid w:val="007C04DE"/>
    <w:rsid w:val="007C2245"/>
    <w:rsid w:val="007C5738"/>
    <w:rsid w:val="007C6761"/>
    <w:rsid w:val="007D0A5C"/>
    <w:rsid w:val="007D1228"/>
    <w:rsid w:val="007D3551"/>
    <w:rsid w:val="007D3ECC"/>
    <w:rsid w:val="007D4405"/>
    <w:rsid w:val="007D54FB"/>
    <w:rsid w:val="007D722B"/>
    <w:rsid w:val="007D7464"/>
    <w:rsid w:val="007D7ADB"/>
    <w:rsid w:val="007E002F"/>
    <w:rsid w:val="007E01F2"/>
    <w:rsid w:val="007E02C9"/>
    <w:rsid w:val="007E1AD2"/>
    <w:rsid w:val="007E2A6C"/>
    <w:rsid w:val="007E31A1"/>
    <w:rsid w:val="007E3490"/>
    <w:rsid w:val="007E4518"/>
    <w:rsid w:val="007E4674"/>
    <w:rsid w:val="007E4770"/>
    <w:rsid w:val="007E7DCF"/>
    <w:rsid w:val="007F2F9C"/>
    <w:rsid w:val="007F3763"/>
    <w:rsid w:val="007F43FF"/>
    <w:rsid w:val="007F5C39"/>
    <w:rsid w:val="007F7134"/>
    <w:rsid w:val="00800357"/>
    <w:rsid w:val="00800A96"/>
    <w:rsid w:val="00800E05"/>
    <w:rsid w:val="00801533"/>
    <w:rsid w:val="00801ED7"/>
    <w:rsid w:val="008020CF"/>
    <w:rsid w:val="00802463"/>
    <w:rsid w:val="00802A86"/>
    <w:rsid w:val="00803B18"/>
    <w:rsid w:val="00807C63"/>
    <w:rsid w:val="0081151A"/>
    <w:rsid w:val="00812295"/>
    <w:rsid w:val="008129E7"/>
    <w:rsid w:val="00812C5D"/>
    <w:rsid w:val="00814002"/>
    <w:rsid w:val="00814EAD"/>
    <w:rsid w:val="00814F0F"/>
    <w:rsid w:val="00816BBA"/>
    <w:rsid w:val="00820245"/>
    <w:rsid w:val="008206A2"/>
    <w:rsid w:val="0082109D"/>
    <w:rsid w:val="008212A2"/>
    <w:rsid w:val="008219B0"/>
    <w:rsid w:val="00827238"/>
    <w:rsid w:val="00827F5A"/>
    <w:rsid w:val="00830B6A"/>
    <w:rsid w:val="00831AC5"/>
    <w:rsid w:val="008331C1"/>
    <w:rsid w:val="00833DDB"/>
    <w:rsid w:val="008346E3"/>
    <w:rsid w:val="008349AD"/>
    <w:rsid w:val="00835E2A"/>
    <w:rsid w:val="00837ECC"/>
    <w:rsid w:val="00837F67"/>
    <w:rsid w:val="00840004"/>
    <w:rsid w:val="0084043A"/>
    <w:rsid w:val="00840997"/>
    <w:rsid w:val="00841251"/>
    <w:rsid w:val="0084165B"/>
    <w:rsid w:val="00841F85"/>
    <w:rsid w:val="008427FB"/>
    <w:rsid w:val="00842921"/>
    <w:rsid w:val="00843933"/>
    <w:rsid w:val="00843DA3"/>
    <w:rsid w:val="00844B5C"/>
    <w:rsid w:val="00846A2C"/>
    <w:rsid w:val="00846BAB"/>
    <w:rsid w:val="00847046"/>
    <w:rsid w:val="008474C9"/>
    <w:rsid w:val="008474F7"/>
    <w:rsid w:val="00847C07"/>
    <w:rsid w:val="00847CB9"/>
    <w:rsid w:val="00851D10"/>
    <w:rsid w:val="008543A3"/>
    <w:rsid w:val="00854F31"/>
    <w:rsid w:val="00854FB3"/>
    <w:rsid w:val="00854FDC"/>
    <w:rsid w:val="00855039"/>
    <w:rsid w:val="0085575E"/>
    <w:rsid w:val="00857B25"/>
    <w:rsid w:val="0086044E"/>
    <w:rsid w:val="00860941"/>
    <w:rsid w:val="00860C52"/>
    <w:rsid w:val="0086153A"/>
    <w:rsid w:val="00861B9E"/>
    <w:rsid w:val="00861F61"/>
    <w:rsid w:val="00862BE0"/>
    <w:rsid w:val="008636D7"/>
    <w:rsid w:val="00863DF5"/>
    <w:rsid w:val="00864D5B"/>
    <w:rsid w:val="00865182"/>
    <w:rsid w:val="00870F4F"/>
    <w:rsid w:val="008718D4"/>
    <w:rsid w:val="00871C1E"/>
    <w:rsid w:val="008731F0"/>
    <w:rsid w:val="00873811"/>
    <w:rsid w:val="00873AF3"/>
    <w:rsid w:val="00875B90"/>
    <w:rsid w:val="008773A6"/>
    <w:rsid w:val="0088039C"/>
    <w:rsid w:val="008825E3"/>
    <w:rsid w:val="00884449"/>
    <w:rsid w:val="00887661"/>
    <w:rsid w:val="0088771F"/>
    <w:rsid w:val="00887FEC"/>
    <w:rsid w:val="00890D2F"/>
    <w:rsid w:val="00891D91"/>
    <w:rsid w:val="008928F8"/>
    <w:rsid w:val="00893147"/>
    <w:rsid w:val="0089381A"/>
    <w:rsid w:val="00894C33"/>
    <w:rsid w:val="00895425"/>
    <w:rsid w:val="00896A14"/>
    <w:rsid w:val="0089732D"/>
    <w:rsid w:val="0089766B"/>
    <w:rsid w:val="008A0306"/>
    <w:rsid w:val="008A151D"/>
    <w:rsid w:val="008A187C"/>
    <w:rsid w:val="008A272D"/>
    <w:rsid w:val="008A44CF"/>
    <w:rsid w:val="008A584C"/>
    <w:rsid w:val="008A5B96"/>
    <w:rsid w:val="008A6F62"/>
    <w:rsid w:val="008A78AA"/>
    <w:rsid w:val="008A793E"/>
    <w:rsid w:val="008A7AB6"/>
    <w:rsid w:val="008B0790"/>
    <w:rsid w:val="008B1D7C"/>
    <w:rsid w:val="008B2852"/>
    <w:rsid w:val="008B292F"/>
    <w:rsid w:val="008B2EB4"/>
    <w:rsid w:val="008B516A"/>
    <w:rsid w:val="008B5478"/>
    <w:rsid w:val="008B59C3"/>
    <w:rsid w:val="008B60E7"/>
    <w:rsid w:val="008B6401"/>
    <w:rsid w:val="008B7C2D"/>
    <w:rsid w:val="008C1AA8"/>
    <w:rsid w:val="008C3B9F"/>
    <w:rsid w:val="008C4593"/>
    <w:rsid w:val="008C4811"/>
    <w:rsid w:val="008C613A"/>
    <w:rsid w:val="008C6D7B"/>
    <w:rsid w:val="008C6F98"/>
    <w:rsid w:val="008C7374"/>
    <w:rsid w:val="008C75AC"/>
    <w:rsid w:val="008D0197"/>
    <w:rsid w:val="008D1BD8"/>
    <w:rsid w:val="008D20D8"/>
    <w:rsid w:val="008D257A"/>
    <w:rsid w:val="008D2D9D"/>
    <w:rsid w:val="008D31FD"/>
    <w:rsid w:val="008D5B8E"/>
    <w:rsid w:val="008D6D01"/>
    <w:rsid w:val="008D6EE4"/>
    <w:rsid w:val="008E0CFB"/>
    <w:rsid w:val="008E0F19"/>
    <w:rsid w:val="008E1229"/>
    <w:rsid w:val="008E22A1"/>
    <w:rsid w:val="008E298F"/>
    <w:rsid w:val="008E45F2"/>
    <w:rsid w:val="008E52D8"/>
    <w:rsid w:val="008E6B70"/>
    <w:rsid w:val="008E6C67"/>
    <w:rsid w:val="008E6D89"/>
    <w:rsid w:val="008E7CEA"/>
    <w:rsid w:val="008E7DB4"/>
    <w:rsid w:val="008F3945"/>
    <w:rsid w:val="008F4C1B"/>
    <w:rsid w:val="008F52FA"/>
    <w:rsid w:val="008F5303"/>
    <w:rsid w:val="008F5BEE"/>
    <w:rsid w:val="00900EC0"/>
    <w:rsid w:val="0090124E"/>
    <w:rsid w:val="00901A99"/>
    <w:rsid w:val="0090233A"/>
    <w:rsid w:val="00903133"/>
    <w:rsid w:val="00903501"/>
    <w:rsid w:val="009050D7"/>
    <w:rsid w:val="00905998"/>
    <w:rsid w:val="00905EC7"/>
    <w:rsid w:val="00906B40"/>
    <w:rsid w:val="009106D0"/>
    <w:rsid w:val="009121F6"/>
    <w:rsid w:val="0091360E"/>
    <w:rsid w:val="00913E79"/>
    <w:rsid w:val="009142CD"/>
    <w:rsid w:val="00915061"/>
    <w:rsid w:val="0091513E"/>
    <w:rsid w:val="00915653"/>
    <w:rsid w:val="00915C4C"/>
    <w:rsid w:val="00916634"/>
    <w:rsid w:val="00916CFA"/>
    <w:rsid w:val="00921E84"/>
    <w:rsid w:val="00921E94"/>
    <w:rsid w:val="0092473F"/>
    <w:rsid w:val="00926221"/>
    <w:rsid w:val="009268AC"/>
    <w:rsid w:val="00927069"/>
    <w:rsid w:val="009312F5"/>
    <w:rsid w:val="00931957"/>
    <w:rsid w:val="00931B4F"/>
    <w:rsid w:val="0093213D"/>
    <w:rsid w:val="0093299E"/>
    <w:rsid w:val="00935460"/>
    <w:rsid w:val="0093558F"/>
    <w:rsid w:val="00936E92"/>
    <w:rsid w:val="0094042B"/>
    <w:rsid w:val="00940586"/>
    <w:rsid w:val="0094211D"/>
    <w:rsid w:val="00942B42"/>
    <w:rsid w:val="0094381A"/>
    <w:rsid w:val="009442E0"/>
    <w:rsid w:val="00944AEA"/>
    <w:rsid w:val="00945016"/>
    <w:rsid w:val="00946A17"/>
    <w:rsid w:val="00947D8B"/>
    <w:rsid w:val="0095194E"/>
    <w:rsid w:val="00954BFC"/>
    <w:rsid w:val="00954E5F"/>
    <w:rsid w:val="00955524"/>
    <w:rsid w:val="00955E63"/>
    <w:rsid w:val="0095720B"/>
    <w:rsid w:val="00957A62"/>
    <w:rsid w:val="009626A3"/>
    <w:rsid w:val="009635A4"/>
    <w:rsid w:val="00966C42"/>
    <w:rsid w:val="009671A4"/>
    <w:rsid w:val="00970119"/>
    <w:rsid w:val="00970CD2"/>
    <w:rsid w:val="009747B4"/>
    <w:rsid w:val="009749F3"/>
    <w:rsid w:val="00974D40"/>
    <w:rsid w:val="0097501D"/>
    <w:rsid w:val="009776EB"/>
    <w:rsid w:val="00977A54"/>
    <w:rsid w:val="00977B27"/>
    <w:rsid w:val="00980A95"/>
    <w:rsid w:val="00980BBF"/>
    <w:rsid w:val="00981049"/>
    <w:rsid w:val="00981145"/>
    <w:rsid w:val="0098354D"/>
    <w:rsid w:val="00983566"/>
    <w:rsid w:val="00983852"/>
    <w:rsid w:val="0098477B"/>
    <w:rsid w:val="00984C9E"/>
    <w:rsid w:val="009865BA"/>
    <w:rsid w:val="00986EAE"/>
    <w:rsid w:val="00987394"/>
    <w:rsid w:val="00987D94"/>
    <w:rsid w:val="00991E71"/>
    <w:rsid w:val="00991F1D"/>
    <w:rsid w:val="0099222F"/>
    <w:rsid w:val="009932F8"/>
    <w:rsid w:val="009962EF"/>
    <w:rsid w:val="00996E51"/>
    <w:rsid w:val="0099712E"/>
    <w:rsid w:val="00997299"/>
    <w:rsid w:val="009A0FD7"/>
    <w:rsid w:val="009A15C2"/>
    <w:rsid w:val="009A181D"/>
    <w:rsid w:val="009A22B9"/>
    <w:rsid w:val="009A4CED"/>
    <w:rsid w:val="009A5FBD"/>
    <w:rsid w:val="009A6A40"/>
    <w:rsid w:val="009A753B"/>
    <w:rsid w:val="009A7930"/>
    <w:rsid w:val="009A7E0C"/>
    <w:rsid w:val="009B0981"/>
    <w:rsid w:val="009B2CB1"/>
    <w:rsid w:val="009B35B0"/>
    <w:rsid w:val="009B3B37"/>
    <w:rsid w:val="009B3C0C"/>
    <w:rsid w:val="009B4CB6"/>
    <w:rsid w:val="009C140B"/>
    <w:rsid w:val="009C14CB"/>
    <w:rsid w:val="009C14DF"/>
    <w:rsid w:val="009C1870"/>
    <w:rsid w:val="009C2364"/>
    <w:rsid w:val="009C2628"/>
    <w:rsid w:val="009C3805"/>
    <w:rsid w:val="009C47C0"/>
    <w:rsid w:val="009C4DB5"/>
    <w:rsid w:val="009C5A8A"/>
    <w:rsid w:val="009C5B37"/>
    <w:rsid w:val="009C6E67"/>
    <w:rsid w:val="009C7434"/>
    <w:rsid w:val="009D0B80"/>
    <w:rsid w:val="009D16A0"/>
    <w:rsid w:val="009D1BD4"/>
    <w:rsid w:val="009D2646"/>
    <w:rsid w:val="009D2656"/>
    <w:rsid w:val="009D288F"/>
    <w:rsid w:val="009D3706"/>
    <w:rsid w:val="009D4A4F"/>
    <w:rsid w:val="009D5C74"/>
    <w:rsid w:val="009D65E0"/>
    <w:rsid w:val="009D7C42"/>
    <w:rsid w:val="009D7F4E"/>
    <w:rsid w:val="009D7FB8"/>
    <w:rsid w:val="009E13CE"/>
    <w:rsid w:val="009E39C1"/>
    <w:rsid w:val="009E3A92"/>
    <w:rsid w:val="009E426C"/>
    <w:rsid w:val="009E55E3"/>
    <w:rsid w:val="009E63A6"/>
    <w:rsid w:val="009E6D08"/>
    <w:rsid w:val="009F02AD"/>
    <w:rsid w:val="009F1971"/>
    <w:rsid w:val="009F23D1"/>
    <w:rsid w:val="009F38FA"/>
    <w:rsid w:val="009F43E2"/>
    <w:rsid w:val="009F532F"/>
    <w:rsid w:val="009F65CA"/>
    <w:rsid w:val="009F78D3"/>
    <w:rsid w:val="00A005F4"/>
    <w:rsid w:val="00A033E1"/>
    <w:rsid w:val="00A03524"/>
    <w:rsid w:val="00A0549E"/>
    <w:rsid w:val="00A05C5C"/>
    <w:rsid w:val="00A0684C"/>
    <w:rsid w:val="00A07E0B"/>
    <w:rsid w:val="00A10358"/>
    <w:rsid w:val="00A112FE"/>
    <w:rsid w:val="00A115F7"/>
    <w:rsid w:val="00A12873"/>
    <w:rsid w:val="00A12B9F"/>
    <w:rsid w:val="00A14177"/>
    <w:rsid w:val="00A161B1"/>
    <w:rsid w:val="00A16CF1"/>
    <w:rsid w:val="00A1740B"/>
    <w:rsid w:val="00A20D7B"/>
    <w:rsid w:val="00A21A52"/>
    <w:rsid w:val="00A22630"/>
    <w:rsid w:val="00A2316C"/>
    <w:rsid w:val="00A235E5"/>
    <w:rsid w:val="00A23BA7"/>
    <w:rsid w:val="00A25E98"/>
    <w:rsid w:val="00A320F3"/>
    <w:rsid w:val="00A33515"/>
    <w:rsid w:val="00A35C14"/>
    <w:rsid w:val="00A40985"/>
    <w:rsid w:val="00A40F9C"/>
    <w:rsid w:val="00A41367"/>
    <w:rsid w:val="00A429BC"/>
    <w:rsid w:val="00A441C0"/>
    <w:rsid w:val="00A44876"/>
    <w:rsid w:val="00A4780E"/>
    <w:rsid w:val="00A479AA"/>
    <w:rsid w:val="00A50A1D"/>
    <w:rsid w:val="00A50E7A"/>
    <w:rsid w:val="00A558E3"/>
    <w:rsid w:val="00A55DD9"/>
    <w:rsid w:val="00A57196"/>
    <w:rsid w:val="00A57D7C"/>
    <w:rsid w:val="00A602E4"/>
    <w:rsid w:val="00A60B59"/>
    <w:rsid w:val="00A62D60"/>
    <w:rsid w:val="00A62E02"/>
    <w:rsid w:val="00A65192"/>
    <w:rsid w:val="00A65D1F"/>
    <w:rsid w:val="00A7196D"/>
    <w:rsid w:val="00A743C5"/>
    <w:rsid w:val="00A75E7B"/>
    <w:rsid w:val="00A75F73"/>
    <w:rsid w:val="00A7708D"/>
    <w:rsid w:val="00A77247"/>
    <w:rsid w:val="00A779DE"/>
    <w:rsid w:val="00A77CF4"/>
    <w:rsid w:val="00A80A33"/>
    <w:rsid w:val="00A81361"/>
    <w:rsid w:val="00A834A1"/>
    <w:rsid w:val="00A84FFD"/>
    <w:rsid w:val="00A861C1"/>
    <w:rsid w:val="00A8696B"/>
    <w:rsid w:val="00A871D6"/>
    <w:rsid w:val="00A9056C"/>
    <w:rsid w:val="00A91805"/>
    <w:rsid w:val="00A918B7"/>
    <w:rsid w:val="00A91A98"/>
    <w:rsid w:val="00A94AA7"/>
    <w:rsid w:val="00A95509"/>
    <w:rsid w:val="00A9564A"/>
    <w:rsid w:val="00A970D1"/>
    <w:rsid w:val="00AA093C"/>
    <w:rsid w:val="00AA131D"/>
    <w:rsid w:val="00AA363A"/>
    <w:rsid w:val="00AA4EAF"/>
    <w:rsid w:val="00AA5E32"/>
    <w:rsid w:val="00AA603A"/>
    <w:rsid w:val="00AA79CD"/>
    <w:rsid w:val="00AA7E0F"/>
    <w:rsid w:val="00AB11F4"/>
    <w:rsid w:val="00AB23DE"/>
    <w:rsid w:val="00AB6FAF"/>
    <w:rsid w:val="00AB71D1"/>
    <w:rsid w:val="00AB723E"/>
    <w:rsid w:val="00AB7B9A"/>
    <w:rsid w:val="00AB7DEE"/>
    <w:rsid w:val="00AB7F34"/>
    <w:rsid w:val="00AC2343"/>
    <w:rsid w:val="00AC333B"/>
    <w:rsid w:val="00AC58CE"/>
    <w:rsid w:val="00AC5D9F"/>
    <w:rsid w:val="00AC6AD7"/>
    <w:rsid w:val="00AC71D4"/>
    <w:rsid w:val="00AD29F2"/>
    <w:rsid w:val="00AD2DCB"/>
    <w:rsid w:val="00AD475A"/>
    <w:rsid w:val="00AD482D"/>
    <w:rsid w:val="00AD4C8F"/>
    <w:rsid w:val="00AD57DD"/>
    <w:rsid w:val="00AD6650"/>
    <w:rsid w:val="00AD7F66"/>
    <w:rsid w:val="00AE3CD9"/>
    <w:rsid w:val="00AE40AC"/>
    <w:rsid w:val="00AE59B9"/>
    <w:rsid w:val="00AE66B5"/>
    <w:rsid w:val="00AE67F3"/>
    <w:rsid w:val="00AE6A17"/>
    <w:rsid w:val="00AE7301"/>
    <w:rsid w:val="00AE7E10"/>
    <w:rsid w:val="00AF3032"/>
    <w:rsid w:val="00AF361D"/>
    <w:rsid w:val="00AF4312"/>
    <w:rsid w:val="00AF45FD"/>
    <w:rsid w:val="00AF4C44"/>
    <w:rsid w:val="00AF55DE"/>
    <w:rsid w:val="00AF579F"/>
    <w:rsid w:val="00AF67C3"/>
    <w:rsid w:val="00AF7ABA"/>
    <w:rsid w:val="00AF7CBA"/>
    <w:rsid w:val="00B013C4"/>
    <w:rsid w:val="00B0239A"/>
    <w:rsid w:val="00B033F4"/>
    <w:rsid w:val="00B03D24"/>
    <w:rsid w:val="00B06349"/>
    <w:rsid w:val="00B0697E"/>
    <w:rsid w:val="00B069DE"/>
    <w:rsid w:val="00B06E9E"/>
    <w:rsid w:val="00B10148"/>
    <w:rsid w:val="00B1026A"/>
    <w:rsid w:val="00B10C58"/>
    <w:rsid w:val="00B14825"/>
    <w:rsid w:val="00B14B3F"/>
    <w:rsid w:val="00B163E5"/>
    <w:rsid w:val="00B168C4"/>
    <w:rsid w:val="00B16D83"/>
    <w:rsid w:val="00B208EE"/>
    <w:rsid w:val="00B21843"/>
    <w:rsid w:val="00B21B8C"/>
    <w:rsid w:val="00B23B26"/>
    <w:rsid w:val="00B2426B"/>
    <w:rsid w:val="00B24335"/>
    <w:rsid w:val="00B25139"/>
    <w:rsid w:val="00B25F25"/>
    <w:rsid w:val="00B26B2B"/>
    <w:rsid w:val="00B276ED"/>
    <w:rsid w:val="00B31AB7"/>
    <w:rsid w:val="00B32384"/>
    <w:rsid w:val="00B34DE5"/>
    <w:rsid w:val="00B34E40"/>
    <w:rsid w:val="00B3509A"/>
    <w:rsid w:val="00B35E2A"/>
    <w:rsid w:val="00B36EDE"/>
    <w:rsid w:val="00B4059A"/>
    <w:rsid w:val="00B407CA"/>
    <w:rsid w:val="00B407F9"/>
    <w:rsid w:val="00B41FF0"/>
    <w:rsid w:val="00B424C7"/>
    <w:rsid w:val="00B42BFC"/>
    <w:rsid w:val="00B44388"/>
    <w:rsid w:val="00B449A9"/>
    <w:rsid w:val="00B47758"/>
    <w:rsid w:val="00B5062E"/>
    <w:rsid w:val="00B513B0"/>
    <w:rsid w:val="00B51EF8"/>
    <w:rsid w:val="00B541D4"/>
    <w:rsid w:val="00B562D1"/>
    <w:rsid w:val="00B5756E"/>
    <w:rsid w:val="00B57768"/>
    <w:rsid w:val="00B57DE7"/>
    <w:rsid w:val="00B57DFC"/>
    <w:rsid w:val="00B6029D"/>
    <w:rsid w:val="00B608B3"/>
    <w:rsid w:val="00B62C22"/>
    <w:rsid w:val="00B62F68"/>
    <w:rsid w:val="00B66D80"/>
    <w:rsid w:val="00B73AD8"/>
    <w:rsid w:val="00B74325"/>
    <w:rsid w:val="00B752EF"/>
    <w:rsid w:val="00B75AD9"/>
    <w:rsid w:val="00B7698C"/>
    <w:rsid w:val="00B77F86"/>
    <w:rsid w:val="00B800AA"/>
    <w:rsid w:val="00B80D61"/>
    <w:rsid w:val="00B82ED6"/>
    <w:rsid w:val="00B83792"/>
    <w:rsid w:val="00B841EB"/>
    <w:rsid w:val="00B85BE7"/>
    <w:rsid w:val="00B85CC9"/>
    <w:rsid w:val="00B866F3"/>
    <w:rsid w:val="00B8787D"/>
    <w:rsid w:val="00B908A4"/>
    <w:rsid w:val="00B91241"/>
    <w:rsid w:val="00B93715"/>
    <w:rsid w:val="00B93FD8"/>
    <w:rsid w:val="00B944A5"/>
    <w:rsid w:val="00B9485B"/>
    <w:rsid w:val="00B94FB7"/>
    <w:rsid w:val="00B95A19"/>
    <w:rsid w:val="00B95F92"/>
    <w:rsid w:val="00B96BD8"/>
    <w:rsid w:val="00B97077"/>
    <w:rsid w:val="00B97C91"/>
    <w:rsid w:val="00BA0A36"/>
    <w:rsid w:val="00BA2782"/>
    <w:rsid w:val="00BA2E3E"/>
    <w:rsid w:val="00BA3720"/>
    <w:rsid w:val="00BA501B"/>
    <w:rsid w:val="00BA518F"/>
    <w:rsid w:val="00BA56EB"/>
    <w:rsid w:val="00BA7078"/>
    <w:rsid w:val="00BB02C7"/>
    <w:rsid w:val="00BB1E22"/>
    <w:rsid w:val="00BB2875"/>
    <w:rsid w:val="00BB33A1"/>
    <w:rsid w:val="00BB33F4"/>
    <w:rsid w:val="00BB3490"/>
    <w:rsid w:val="00BB3DD6"/>
    <w:rsid w:val="00BB3EE2"/>
    <w:rsid w:val="00BB3F67"/>
    <w:rsid w:val="00BB40C6"/>
    <w:rsid w:val="00BB5FE9"/>
    <w:rsid w:val="00BB6715"/>
    <w:rsid w:val="00BB7444"/>
    <w:rsid w:val="00BC302A"/>
    <w:rsid w:val="00BC5525"/>
    <w:rsid w:val="00BC5B27"/>
    <w:rsid w:val="00BC6F50"/>
    <w:rsid w:val="00BD01B7"/>
    <w:rsid w:val="00BD0372"/>
    <w:rsid w:val="00BD0F98"/>
    <w:rsid w:val="00BD158D"/>
    <w:rsid w:val="00BD19BC"/>
    <w:rsid w:val="00BD6B31"/>
    <w:rsid w:val="00BD6DF5"/>
    <w:rsid w:val="00BD75F9"/>
    <w:rsid w:val="00BD77B2"/>
    <w:rsid w:val="00BE09E9"/>
    <w:rsid w:val="00BE0D6A"/>
    <w:rsid w:val="00BE0F53"/>
    <w:rsid w:val="00BE118C"/>
    <w:rsid w:val="00BE3F95"/>
    <w:rsid w:val="00BE4A8D"/>
    <w:rsid w:val="00BE4DAD"/>
    <w:rsid w:val="00BE581E"/>
    <w:rsid w:val="00BE5DBC"/>
    <w:rsid w:val="00BE799F"/>
    <w:rsid w:val="00BE79FE"/>
    <w:rsid w:val="00BE7B36"/>
    <w:rsid w:val="00BE7EAB"/>
    <w:rsid w:val="00BF04A4"/>
    <w:rsid w:val="00BF315D"/>
    <w:rsid w:val="00BF4BE5"/>
    <w:rsid w:val="00BF4CD7"/>
    <w:rsid w:val="00BF50CE"/>
    <w:rsid w:val="00BF5A91"/>
    <w:rsid w:val="00BF5AE5"/>
    <w:rsid w:val="00BF607D"/>
    <w:rsid w:val="00BF73B0"/>
    <w:rsid w:val="00BF76A4"/>
    <w:rsid w:val="00C003D5"/>
    <w:rsid w:val="00C0067E"/>
    <w:rsid w:val="00C00FE0"/>
    <w:rsid w:val="00C01855"/>
    <w:rsid w:val="00C01DB9"/>
    <w:rsid w:val="00C05D59"/>
    <w:rsid w:val="00C06805"/>
    <w:rsid w:val="00C071E0"/>
    <w:rsid w:val="00C10A9E"/>
    <w:rsid w:val="00C10DA0"/>
    <w:rsid w:val="00C11618"/>
    <w:rsid w:val="00C11BCA"/>
    <w:rsid w:val="00C11FF0"/>
    <w:rsid w:val="00C14302"/>
    <w:rsid w:val="00C16B17"/>
    <w:rsid w:val="00C1773E"/>
    <w:rsid w:val="00C17E77"/>
    <w:rsid w:val="00C20123"/>
    <w:rsid w:val="00C22470"/>
    <w:rsid w:val="00C23167"/>
    <w:rsid w:val="00C23602"/>
    <w:rsid w:val="00C2479D"/>
    <w:rsid w:val="00C249E6"/>
    <w:rsid w:val="00C24B70"/>
    <w:rsid w:val="00C25631"/>
    <w:rsid w:val="00C2568C"/>
    <w:rsid w:val="00C26CB7"/>
    <w:rsid w:val="00C302C6"/>
    <w:rsid w:val="00C307C0"/>
    <w:rsid w:val="00C33BFA"/>
    <w:rsid w:val="00C34EB9"/>
    <w:rsid w:val="00C35065"/>
    <w:rsid w:val="00C358A9"/>
    <w:rsid w:val="00C3655C"/>
    <w:rsid w:val="00C37288"/>
    <w:rsid w:val="00C40C74"/>
    <w:rsid w:val="00C423BB"/>
    <w:rsid w:val="00C424CC"/>
    <w:rsid w:val="00C42BDA"/>
    <w:rsid w:val="00C44519"/>
    <w:rsid w:val="00C45669"/>
    <w:rsid w:val="00C46BD7"/>
    <w:rsid w:val="00C4741C"/>
    <w:rsid w:val="00C477C3"/>
    <w:rsid w:val="00C52180"/>
    <w:rsid w:val="00C5382B"/>
    <w:rsid w:val="00C53F83"/>
    <w:rsid w:val="00C5584D"/>
    <w:rsid w:val="00C5682E"/>
    <w:rsid w:val="00C5765F"/>
    <w:rsid w:val="00C5780C"/>
    <w:rsid w:val="00C60913"/>
    <w:rsid w:val="00C60EA6"/>
    <w:rsid w:val="00C62256"/>
    <w:rsid w:val="00C62CCC"/>
    <w:rsid w:val="00C63761"/>
    <w:rsid w:val="00C639AD"/>
    <w:rsid w:val="00C654DC"/>
    <w:rsid w:val="00C668E9"/>
    <w:rsid w:val="00C67005"/>
    <w:rsid w:val="00C67D6D"/>
    <w:rsid w:val="00C7064E"/>
    <w:rsid w:val="00C736BB"/>
    <w:rsid w:val="00C74151"/>
    <w:rsid w:val="00C745D8"/>
    <w:rsid w:val="00C746A1"/>
    <w:rsid w:val="00C74844"/>
    <w:rsid w:val="00C75999"/>
    <w:rsid w:val="00C768C0"/>
    <w:rsid w:val="00C7723F"/>
    <w:rsid w:val="00C7793C"/>
    <w:rsid w:val="00C77AD9"/>
    <w:rsid w:val="00C80624"/>
    <w:rsid w:val="00C80C7C"/>
    <w:rsid w:val="00C84BCB"/>
    <w:rsid w:val="00C8664C"/>
    <w:rsid w:val="00C905AF"/>
    <w:rsid w:val="00C9271D"/>
    <w:rsid w:val="00C92877"/>
    <w:rsid w:val="00C93B6C"/>
    <w:rsid w:val="00C93CF3"/>
    <w:rsid w:val="00C941DC"/>
    <w:rsid w:val="00C94A6E"/>
    <w:rsid w:val="00C94F74"/>
    <w:rsid w:val="00C954E0"/>
    <w:rsid w:val="00C956BC"/>
    <w:rsid w:val="00C959EF"/>
    <w:rsid w:val="00C95E9E"/>
    <w:rsid w:val="00C96F38"/>
    <w:rsid w:val="00C97F14"/>
    <w:rsid w:val="00CA1D07"/>
    <w:rsid w:val="00CA40BB"/>
    <w:rsid w:val="00CA4319"/>
    <w:rsid w:val="00CA43F1"/>
    <w:rsid w:val="00CA4F7A"/>
    <w:rsid w:val="00CA6DE7"/>
    <w:rsid w:val="00CA72EB"/>
    <w:rsid w:val="00CB01BD"/>
    <w:rsid w:val="00CB0D70"/>
    <w:rsid w:val="00CB13B4"/>
    <w:rsid w:val="00CB37CB"/>
    <w:rsid w:val="00CB4BD5"/>
    <w:rsid w:val="00CB5C89"/>
    <w:rsid w:val="00CB7799"/>
    <w:rsid w:val="00CB7B22"/>
    <w:rsid w:val="00CC0D10"/>
    <w:rsid w:val="00CC27FC"/>
    <w:rsid w:val="00CC2EE7"/>
    <w:rsid w:val="00CC56A2"/>
    <w:rsid w:val="00CC6414"/>
    <w:rsid w:val="00CC71CC"/>
    <w:rsid w:val="00CC7EA0"/>
    <w:rsid w:val="00CD0B33"/>
    <w:rsid w:val="00CD1BDD"/>
    <w:rsid w:val="00CD255E"/>
    <w:rsid w:val="00CD256D"/>
    <w:rsid w:val="00CD3FFA"/>
    <w:rsid w:val="00CD58FE"/>
    <w:rsid w:val="00CD5B22"/>
    <w:rsid w:val="00CE057F"/>
    <w:rsid w:val="00CE0911"/>
    <w:rsid w:val="00CE0D0A"/>
    <w:rsid w:val="00CE0EF5"/>
    <w:rsid w:val="00CE168C"/>
    <w:rsid w:val="00CE1C18"/>
    <w:rsid w:val="00CE238E"/>
    <w:rsid w:val="00CE3388"/>
    <w:rsid w:val="00CE39CB"/>
    <w:rsid w:val="00CE3C66"/>
    <w:rsid w:val="00CE4775"/>
    <w:rsid w:val="00CE531B"/>
    <w:rsid w:val="00CE6DDE"/>
    <w:rsid w:val="00CE719E"/>
    <w:rsid w:val="00CF26F6"/>
    <w:rsid w:val="00CF29D9"/>
    <w:rsid w:val="00CF3004"/>
    <w:rsid w:val="00CF4095"/>
    <w:rsid w:val="00CF4BB8"/>
    <w:rsid w:val="00CF7267"/>
    <w:rsid w:val="00CF7D33"/>
    <w:rsid w:val="00D00860"/>
    <w:rsid w:val="00D00EEB"/>
    <w:rsid w:val="00D01049"/>
    <w:rsid w:val="00D01BB5"/>
    <w:rsid w:val="00D021D0"/>
    <w:rsid w:val="00D02704"/>
    <w:rsid w:val="00D02F5B"/>
    <w:rsid w:val="00D02FD4"/>
    <w:rsid w:val="00D03DBE"/>
    <w:rsid w:val="00D0414E"/>
    <w:rsid w:val="00D043BE"/>
    <w:rsid w:val="00D04FA2"/>
    <w:rsid w:val="00D056A2"/>
    <w:rsid w:val="00D07059"/>
    <w:rsid w:val="00D07C2A"/>
    <w:rsid w:val="00D07C40"/>
    <w:rsid w:val="00D10547"/>
    <w:rsid w:val="00D11EA7"/>
    <w:rsid w:val="00D129FC"/>
    <w:rsid w:val="00D13018"/>
    <w:rsid w:val="00D137E0"/>
    <w:rsid w:val="00D144AD"/>
    <w:rsid w:val="00D147FE"/>
    <w:rsid w:val="00D14F44"/>
    <w:rsid w:val="00D1622F"/>
    <w:rsid w:val="00D1647B"/>
    <w:rsid w:val="00D177C4"/>
    <w:rsid w:val="00D17815"/>
    <w:rsid w:val="00D17DE2"/>
    <w:rsid w:val="00D17EF0"/>
    <w:rsid w:val="00D20DB1"/>
    <w:rsid w:val="00D246FC"/>
    <w:rsid w:val="00D25A86"/>
    <w:rsid w:val="00D2717E"/>
    <w:rsid w:val="00D27F6E"/>
    <w:rsid w:val="00D30311"/>
    <w:rsid w:val="00D30669"/>
    <w:rsid w:val="00D30863"/>
    <w:rsid w:val="00D30CA3"/>
    <w:rsid w:val="00D31027"/>
    <w:rsid w:val="00D31A02"/>
    <w:rsid w:val="00D31F10"/>
    <w:rsid w:val="00D34437"/>
    <w:rsid w:val="00D3564C"/>
    <w:rsid w:val="00D356F4"/>
    <w:rsid w:val="00D35CD1"/>
    <w:rsid w:val="00D360B4"/>
    <w:rsid w:val="00D36C60"/>
    <w:rsid w:val="00D37CD9"/>
    <w:rsid w:val="00D40FAB"/>
    <w:rsid w:val="00D4131E"/>
    <w:rsid w:val="00D415DF"/>
    <w:rsid w:val="00D428E6"/>
    <w:rsid w:val="00D44B3D"/>
    <w:rsid w:val="00D44E24"/>
    <w:rsid w:val="00D47552"/>
    <w:rsid w:val="00D47AD1"/>
    <w:rsid w:val="00D47F06"/>
    <w:rsid w:val="00D5036F"/>
    <w:rsid w:val="00D50508"/>
    <w:rsid w:val="00D5338D"/>
    <w:rsid w:val="00D53BB4"/>
    <w:rsid w:val="00D53FAD"/>
    <w:rsid w:val="00D541A6"/>
    <w:rsid w:val="00D542FE"/>
    <w:rsid w:val="00D54E4A"/>
    <w:rsid w:val="00D54F96"/>
    <w:rsid w:val="00D5681F"/>
    <w:rsid w:val="00D56AF8"/>
    <w:rsid w:val="00D57EE8"/>
    <w:rsid w:val="00D60FA7"/>
    <w:rsid w:val="00D615E1"/>
    <w:rsid w:val="00D6185E"/>
    <w:rsid w:val="00D62276"/>
    <w:rsid w:val="00D63C9E"/>
    <w:rsid w:val="00D64053"/>
    <w:rsid w:val="00D6421C"/>
    <w:rsid w:val="00D6582C"/>
    <w:rsid w:val="00D662F8"/>
    <w:rsid w:val="00D666AF"/>
    <w:rsid w:val="00D67C36"/>
    <w:rsid w:val="00D70A64"/>
    <w:rsid w:val="00D731FF"/>
    <w:rsid w:val="00D73353"/>
    <w:rsid w:val="00D7387A"/>
    <w:rsid w:val="00D80FE7"/>
    <w:rsid w:val="00D81270"/>
    <w:rsid w:val="00D8199D"/>
    <w:rsid w:val="00D82188"/>
    <w:rsid w:val="00D82B51"/>
    <w:rsid w:val="00D8411D"/>
    <w:rsid w:val="00D8491F"/>
    <w:rsid w:val="00D860AC"/>
    <w:rsid w:val="00D866F2"/>
    <w:rsid w:val="00D86F38"/>
    <w:rsid w:val="00D87635"/>
    <w:rsid w:val="00D93F74"/>
    <w:rsid w:val="00D96A4D"/>
    <w:rsid w:val="00D96AA6"/>
    <w:rsid w:val="00DA0168"/>
    <w:rsid w:val="00DA0A94"/>
    <w:rsid w:val="00DA1692"/>
    <w:rsid w:val="00DA16AB"/>
    <w:rsid w:val="00DA4F35"/>
    <w:rsid w:val="00DA58F4"/>
    <w:rsid w:val="00DB04F4"/>
    <w:rsid w:val="00DB059C"/>
    <w:rsid w:val="00DB065D"/>
    <w:rsid w:val="00DB1FAD"/>
    <w:rsid w:val="00DB2847"/>
    <w:rsid w:val="00DB4B79"/>
    <w:rsid w:val="00DB65A9"/>
    <w:rsid w:val="00DB6884"/>
    <w:rsid w:val="00DC4E5C"/>
    <w:rsid w:val="00DC7095"/>
    <w:rsid w:val="00DC7D19"/>
    <w:rsid w:val="00DD0334"/>
    <w:rsid w:val="00DD1424"/>
    <w:rsid w:val="00DD2DC3"/>
    <w:rsid w:val="00DD3796"/>
    <w:rsid w:val="00DD3A20"/>
    <w:rsid w:val="00DD556E"/>
    <w:rsid w:val="00DD5633"/>
    <w:rsid w:val="00DD56EA"/>
    <w:rsid w:val="00DE04A9"/>
    <w:rsid w:val="00DE145C"/>
    <w:rsid w:val="00DE1E23"/>
    <w:rsid w:val="00DE2C50"/>
    <w:rsid w:val="00DE4B91"/>
    <w:rsid w:val="00DE5615"/>
    <w:rsid w:val="00DE5ABC"/>
    <w:rsid w:val="00DE7033"/>
    <w:rsid w:val="00DF14D3"/>
    <w:rsid w:val="00DF2184"/>
    <w:rsid w:val="00DF4C33"/>
    <w:rsid w:val="00DF6750"/>
    <w:rsid w:val="00DF6BE5"/>
    <w:rsid w:val="00E00583"/>
    <w:rsid w:val="00E00F1F"/>
    <w:rsid w:val="00E0113A"/>
    <w:rsid w:val="00E0252F"/>
    <w:rsid w:val="00E049AC"/>
    <w:rsid w:val="00E0654D"/>
    <w:rsid w:val="00E1109B"/>
    <w:rsid w:val="00E12477"/>
    <w:rsid w:val="00E1493A"/>
    <w:rsid w:val="00E14997"/>
    <w:rsid w:val="00E20540"/>
    <w:rsid w:val="00E2084D"/>
    <w:rsid w:val="00E21632"/>
    <w:rsid w:val="00E2188A"/>
    <w:rsid w:val="00E21AF2"/>
    <w:rsid w:val="00E23AB4"/>
    <w:rsid w:val="00E2439A"/>
    <w:rsid w:val="00E246CB"/>
    <w:rsid w:val="00E2516A"/>
    <w:rsid w:val="00E25BD1"/>
    <w:rsid w:val="00E26886"/>
    <w:rsid w:val="00E2699D"/>
    <w:rsid w:val="00E3066B"/>
    <w:rsid w:val="00E31375"/>
    <w:rsid w:val="00E339BC"/>
    <w:rsid w:val="00E33FD6"/>
    <w:rsid w:val="00E34285"/>
    <w:rsid w:val="00E36076"/>
    <w:rsid w:val="00E36549"/>
    <w:rsid w:val="00E37D6E"/>
    <w:rsid w:val="00E4005B"/>
    <w:rsid w:val="00E4148B"/>
    <w:rsid w:val="00E41B81"/>
    <w:rsid w:val="00E4535D"/>
    <w:rsid w:val="00E4753E"/>
    <w:rsid w:val="00E513EC"/>
    <w:rsid w:val="00E518EE"/>
    <w:rsid w:val="00E51D1F"/>
    <w:rsid w:val="00E53391"/>
    <w:rsid w:val="00E53BE0"/>
    <w:rsid w:val="00E54A99"/>
    <w:rsid w:val="00E559F6"/>
    <w:rsid w:val="00E56650"/>
    <w:rsid w:val="00E56B1B"/>
    <w:rsid w:val="00E56B67"/>
    <w:rsid w:val="00E57E47"/>
    <w:rsid w:val="00E60DC1"/>
    <w:rsid w:val="00E6191A"/>
    <w:rsid w:val="00E61B58"/>
    <w:rsid w:val="00E649BE"/>
    <w:rsid w:val="00E65D21"/>
    <w:rsid w:val="00E70366"/>
    <w:rsid w:val="00E73D64"/>
    <w:rsid w:val="00E8068C"/>
    <w:rsid w:val="00E816C5"/>
    <w:rsid w:val="00E82348"/>
    <w:rsid w:val="00E835BC"/>
    <w:rsid w:val="00E90937"/>
    <w:rsid w:val="00E91028"/>
    <w:rsid w:val="00E93515"/>
    <w:rsid w:val="00E94416"/>
    <w:rsid w:val="00E945E5"/>
    <w:rsid w:val="00E94C9C"/>
    <w:rsid w:val="00E957D2"/>
    <w:rsid w:val="00E95812"/>
    <w:rsid w:val="00E962EC"/>
    <w:rsid w:val="00E96BA8"/>
    <w:rsid w:val="00E97A07"/>
    <w:rsid w:val="00EA0C16"/>
    <w:rsid w:val="00EA3210"/>
    <w:rsid w:val="00EA458D"/>
    <w:rsid w:val="00EA4595"/>
    <w:rsid w:val="00EA48C2"/>
    <w:rsid w:val="00EA4B36"/>
    <w:rsid w:val="00EA587B"/>
    <w:rsid w:val="00EA6704"/>
    <w:rsid w:val="00EA73D4"/>
    <w:rsid w:val="00EB2D83"/>
    <w:rsid w:val="00EB3DCE"/>
    <w:rsid w:val="00EB4631"/>
    <w:rsid w:val="00EC09C0"/>
    <w:rsid w:val="00EC19D1"/>
    <w:rsid w:val="00EC372D"/>
    <w:rsid w:val="00EC3C29"/>
    <w:rsid w:val="00EC4A06"/>
    <w:rsid w:val="00EC5D95"/>
    <w:rsid w:val="00EC6190"/>
    <w:rsid w:val="00ED037A"/>
    <w:rsid w:val="00ED0935"/>
    <w:rsid w:val="00ED18CA"/>
    <w:rsid w:val="00ED1DB8"/>
    <w:rsid w:val="00ED2636"/>
    <w:rsid w:val="00ED29A0"/>
    <w:rsid w:val="00ED382D"/>
    <w:rsid w:val="00ED3BF6"/>
    <w:rsid w:val="00ED3CC2"/>
    <w:rsid w:val="00ED481C"/>
    <w:rsid w:val="00ED49E9"/>
    <w:rsid w:val="00ED4C86"/>
    <w:rsid w:val="00ED4CB7"/>
    <w:rsid w:val="00ED62CE"/>
    <w:rsid w:val="00ED6A49"/>
    <w:rsid w:val="00ED6D17"/>
    <w:rsid w:val="00ED6D98"/>
    <w:rsid w:val="00EE1C6B"/>
    <w:rsid w:val="00EE2013"/>
    <w:rsid w:val="00EE27EF"/>
    <w:rsid w:val="00EF16F7"/>
    <w:rsid w:val="00EF17F2"/>
    <w:rsid w:val="00EF2E90"/>
    <w:rsid w:val="00EF2EC6"/>
    <w:rsid w:val="00EF2EC9"/>
    <w:rsid w:val="00F00A96"/>
    <w:rsid w:val="00F055A1"/>
    <w:rsid w:val="00F066B8"/>
    <w:rsid w:val="00F07A09"/>
    <w:rsid w:val="00F109A9"/>
    <w:rsid w:val="00F11E09"/>
    <w:rsid w:val="00F11F43"/>
    <w:rsid w:val="00F13A3B"/>
    <w:rsid w:val="00F13E01"/>
    <w:rsid w:val="00F172AA"/>
    <w:rsid w:val="00F172ED"/>
    <w:rsid w:val="00F1791E"/>
    <w:rsid w:val="00F205B9"/>
    <w:rsid w:val="00F227AE"/>
    <w:rsid w:val="00F231CE"/>
    <w:rsid w:val="00F237C1"/>
    <w:rsid w:val="00F241EE"/>
    <w:rsid w:val="00F261B3"/>
    <w:rsid w:val="00F26EE8"/>
    <w:rsid w:val="00F31426"/>
    <w:rsid w:val="00F33776"/>
    <w:rsid w:val="00F34B08"/>
    <w:rsid w:val="00F3647E"/>
    <w:rsid w:val="00F371EF"/>
    <w:rsid w:val="00F37C72"/>
    <w:rsid w:val="00F41208"/>
    <w:rsid w:val="00F41418"/>
    <w:rsid w:val="00F41B99"/>
    <w:rsid w:val="00F41D04"/>
    <w:rsid w:val="00F41F7E"/>
    <w:rsid w:val="00F428C6"/>
    <w:rsid w:val="00F42DE8"/>
    <w:rsid w:val="00F44551"/>
    <w:rsid w:val="00F44C5F"/>
    <w:rsid w:val="00F4660A"/>
    <w:rsid w:val="00F51887"/>
    <w:rsid w:val="00F52D58"/>
    <w:rsid w:val="00F5306F"/>
    <w:rsid w:val="00F5329F"/>
    <w:rsid w:val="00F53E05"/>
    <w:rsid w:val="00F60098"/>
    <w:rsid w:val="00F61D9D"/>
    <w:rsid w:val="00F64E51"/>
    <w:rsid w:val="00F64FFD"/>
    <w:rsid w:val="00F663B6"/>
    <w:rsid w:val="00F6695F"/>
    <w:rsid w:val="00F66CA2"/>
    <w:rsid w:val="00F71982"/>
    <w:rsid w:val="00F727DB"/>
    <w:rsid w:val="00F72B64"/>
    <w:rsid w:val="00F74D2C"/>
    <w:rsid w:val="00F75169"/>
    <w:rsid w:val="00F7529E"/>
    <w:rsid w:val="00F753C6"/>
    <w:rsid w:val="00F75E43"/>
    <w:rsid w:val="00F8083E"/>
    <w:rsid w:val="00F81A27"/>
    <w:rsid w:val="00F82292"/>
    <w:rsid w:val="00F82FA3"/>
    <w:rsid w:val="00F84680"/>
    <w:rsid w:val="00F85729"/>
    <w:rsid w:val="00F85945"/>
    <w:rsid w:val="00F90634"/>
    <w:rsid w:val="00F91FCD"/>
    <w:rsid w:val="00F9358E"/>
    <w:rsid w:val="00F93F4F"/>
    <w:rsid w:val="00F94205"/>
    <w:rsid w:val="00F94960"/>
    <w:rsid w:val="00F95B78"/>
    <w:rsid w:val="00F95FEB"/>
    <w:rsid w:val="00F96C1B"/>
    <w:rsid w:val="00F9709E"/>
    <w:rsid w:val="00FA1704"/>
    <w:rsid w:val="00FA2864"/>
    <w:rsid w:val="00FA62F3"/>
    <w:rsid w:val="00FA63C8"/>
    <w:rsid w:val="00FA63EF"/>
    <w:rsid w:val="00FA788D"/>
    <w:rsid w:val="00FB17CB"/>
    <w:rsid w:val="00FB1BCC"/>
    <w:rsid w:val="00FB1DF2"/>
    <w:rsid w:val="00FB1E5D"/>
    <w:rsid w:val="00FB48B8"/>
    <w:rsid w:val="00FB48E2"/>
    <w:rsid w:val="00FB5010"/>
    <w:rsid w:val="00FB574E"/>
    <w:rsid w:val="00FC1E4D"/>
    <w:rsid w:val="00FC29E3"/>
    <w:rsid w:val="00FC2AAE"/>
    <w:rsid w:val="00FC33B1"/>
    <w:rsid w:val="00FC49A4"/>
    <w:rsid w:val="00FC4D04"/>
    <w:rsid w:val="00FC5F04"/>
    <w:rsid w:val="00FD0764"/>
    <w:rsid w:val="00FD1424"/>
    <w:rsid w:val="00FD16DC"/>
    <w:rsid w:val="00FD2027"/>
    <w:rsid w:val="00FD273E"/>
    <w:rsid w:val="00FD2CFF"/>
    <w:rsid w:val="00FD4632"/>
    <w:rsid w:val="00FD60B5"/>
    <w:rsid w:val="00FD6B41"/>
    <w:rsid w:val="00FD7459"/>
    <w:rsid w:val="00FD7C83"/>
    <w:rsid w:val="00FE061A"/>
    <w:rsid w:val="00FE0A48"/>
    <w:rsid w:val="00FE18BF"/>
    <w:rsid w:val="00FE1E95"/>
    <w:rsid w:val="00FE4B0A"/>
    <w:rsid w:val="00FE4F85"/>
    <w:rsid w:val="00FE5C5A"/>
    <w:rsid w:val="00FE6013"/>
    <w:rsid w:val="00FE6EB2"/>
    <w:rsid w:val="00FF0371"/>
    <w:rsid w:val="00FF15A7"/>
    <w:rsid w:val="00FF3338"/>
    <w:rsid w:val="00FF41BC"/>
    <w:rsid w:val="00FF5229"/>
    <w:rsid w:val="00FF5D57"/>
    <w:rsid w:val="00FF6E62"/>
    <w:rsid w:val="00FF70F0"/>
    <w:rsid w:val="00FF7C51"/>
    <w:rsid w:val="023A92FD"/>
    <w:rsid w:val="025DB9D2"/>
    <w:rsid w:val="03797AAB"/>
    <w:rsid w:val="10B55E08"/>
    <w:rsid w:val="12B7B217"/>
    <w:rsid w:val="12CBBE1C"/>
    <w:rsid w:val="13D24379"/>
    <w:rsid w:val="1660E280"/>
    <w:rsid w:val="18B4B69A"/>
    <w:rsid w:val="26EBD1AF"/>
    <w:rsid w:val="28FF686C"/>
    <w:rsid w:val="2B4940E9"/>
    <w:rsid w:val="2C0A2A2A"/>
    <w:rsid w:val="2D5859F2"/>
    <w:rsid w:val="2FBDA267"/>
    <w:rsid w:val="2FEF1B64"/>
    <w:rsid w:val="30B6215F"/>
    <w:rsid w:val="32F54329"/>
    <w:rsid w:val="35004CD8"/>
    <w:rsid w:val="36BCA2E1"/>
    <w:rsid w:val="3BE9FAB1"/>
    <w:rsid w:val="3D2E12F9"/>
    <w:rsid w:val="4013B43F"/>
    <w:rsid w:val="41082100"/>
    <w:rsid w:val="44C10022"/>
    <w:rsid w:val="44FC14F4"/>
    <w:rsid w:val="464009B7"/>
    <w:rsid w:val="484673DA"/>
    <w:rsid w:val="4EE1FD20"/>
    <w:rsid w:val="53539A1E"/>
    <w:rsid w:val="5AEC82FF"/>
    <w:rsid w:val="5EC61AD0"/>
    <w:rsid w:val="654BC223"/>
    <w:rsid w:val="66B9684A"/>
    <w:rsid w:val="68B79B19"/>
    <w:rsid w:val="6D0D9584"/>
    <w:rsid w:val="718F8C42"/>
    <w:rsid w:val="78AD91E9"/>
  </w:rsids>
  <m:mathPr>
    <m:mathFont m:val="Cambria Math"/>
    <m:brkBin m:val="before"/>
    <m:brkBinSub m:val="--"/>
    <m:smallFrac m:val="0"/>
    <m:dispDef/>
    <m:lMargin m:val="0"/>
    <m:rMargin m:val="0"/>
    <m:defJc m:val="centerGroup"/>
    <m:wrapIndent m:val="1440"/>
    <m:intLim m:val="subSup"/>
    <m:naryLim m:val="undOvr"/>
  </m:mathPr>
  <w:themeFontLang w:val="en-PH"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BCC4D8"/>
  <w15:chartTrackingRefBased/>
  <w15:docId w15:val="{CCDF1451-DC25-4B23-8EC7-80A071C4D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ource Sans Pro Light" w:eastAsia="Malgun Gothic" w:hAnsi="Source Sans Pro Light" w:cs="Calibri"/>
        <w:kern w:val="2"/>
        <w:sz w:val="24"/>
        <w:szCs w:val="24"/>
        <w:lang w:val="en-PH"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3F8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B3F8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91FC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9DA"/>
    <w:pPr>
      <w:tabs>
        <w:tab w:val="center" w:pos="4680"/>
        <w:tab w:val="right" w:pos="9360"/>
      </w:tabs>
    </w:pPr>
  </w:style>
  <w:style w:type="character" w:customStyle="1" w:styleId="HeaderChar">
    <w:name w:val="Header Char"/>
    <w:basedOn w:val="DefaultParagraphFont"/>
    <w:link w:val="Header"/>
    <w:uiPriority w:val="99"/>
    <w:rsid w:val="001D49DA"/>
    <w:rPr>
      <w:kern w:val="2"/>
      <w:sz w:val="24"/>
      <w:szCs w:val="24"/>
    </w:rPr>
  </w:style>
  <w:style w:type="paragraph" w:styleId="Footer">
    <w:name w:val="footer"/>
    <w:basedOn w:val="Normal"/>
    <w:link w:val="FooterChar"/>
    <w:uiPriority w:val="99"/>
    <w:unhideWhenUsed/>
    <w:rsid w:val="001D49DA"/>
    <w:pPr>
      <w:tabs>
        <w:tab w:val="center" w:pos="4680"/>
        <w:tab w:val="right" w:pos="9360"/>
      </w:tabs>
    </w:pPr>
  </w:style>
  <w:style w:type="character" w:customStyle="1" w:styleId="FooterChar">
    <w:name w:val="Footer Char"/>
    <w:basedOn w:val="DefaultParagraphFont"/>
    <w:link w:val="Footer"/>
    <w:uiPriority w:val="99"/>
    <w:rsid w:val="001D49DA"/>
    <w:rPr>
      <w:kern w:val="2"/>
      <w:sz w:val="24"/>
      <w:szCs w:val="24"/>
    </w:rPr>
  </w:style>
  <w:style w:type="paragraph" w:styleId="NormalWeb">
    <w:name w:val="Normal (Web)"/>
    <w:basedOn w:val="Normal"/>
    <w:uiPriority w:val="99"/>
    <w:unhideWhenUsed/>
    <w:rsid w:val="00E559F6"/>
    <w:pPr>
      <w:spacing w:before="100" w:beforeAutospacing="1" w:after="100" w:afterAutospacing="1"/>
    </w:pPr>
    <w:rPr>
      <w:rFonts w:ascii="Times New Roman" w:eastAsia="Times New Roman" w:hAnsi="Times New Roman"/>
      <w:kern w:val="0"/>
    </w:rPr>
  </w:style>
  <w:style w:type="character" w:styleId="CommentReference">
    <w:name w:val="annotation reference"/>
    <w:basedOn w:val="DefaultParagraphFont"/>
    <w:uiPriority w:val="99"/>
    <w:semiHidden/>
    <w:unhideWhenUsed/>
    <w:rsid w:val="001B3F87"/>
    <w:rPr>
      <w:sz w:val="16"/>
      <w:szCs w:val="16"/>
    </w:rPr>
  </w:style>
  <w:style w:type="character" w:customStyle="1" w:styleId="Heading1Char">
    <w:name w:val="Heading 1 Char"/>
    <w:basedOn w:val="DefaultParagraphFont"/>
    <w:link w:val="Heading1"/>
    <w:uiPriority w:val="9"/>
    <w:rsid w:val="001B3F87"/>
    <w:rPr>
      <w:rFonts w:asciiTheme="majorHAnsi" w:eastAsiaTheme="majorEastAsia" w:hAnsiTheme="majorHAnsi" w:cstheme="majorBidi"/>
      <w:color w:val="2F5496" w:themeColor="accent1" w:themeShade="BF"/>
      <w:kern w:val="2"/>
      <w:sz w:val="32"/>
      <w:szCs w:val="32"/>
    </w:rPr>
  </w:style>
  <w:style w:type="paragraph" w:styleId="TOCHeading">
    <w:name w:val="TOC Heading"/>
    <w:basedOn w:val="Heading1"/>
    <w:next w:val="Normal"/>
    <w:uiPriority w:val="39"/>
    <w:unhideWhenUsed/>
    <w:qFormat/>
    <w:rsid w:val="001B3F87"/>
    <w:pPr>
      <w:spacing w:before="480" w:line="276" w:lineRule="auto"/>
      <w:outlineLvl w:val="9"/>
    </w:pPr>
    <w:rPr>
      <w:b/>
      <w:bCs/>
      <w:kern w:val="0"/>
      <w:sz w:val="28"/>
      <w:szCs w:val="28"/>
      <w:lang w:val="en-US" w:eastAsia="en-US"/>
    </w:rPr>
  </w:style>
  <w:style w:type="paragraph" w:styleId="TOC1">
    <w:name w:val="toc 1"/>
    <w:next w:val="Normal"/>
    <w:autoRedefine/>
    <w:uiPriority w:val="39"/>
    <w:unhideWhenUsed/>
    <w:rsid w:val="005A2549"/>
    <w:pPr>
      <w:spacing w:before="120"/>
    </w:pPr>
    <w:rPr>
      <w:rFonts w:cstheme="minorHAnsi"/>
      <w:bCs/>
      <w:iCs/>
    </w:rPr>
  </w:style>
  <w:style w:type="paragraph" w:styleId="TOC2">
    <w:name w:val="toc 2"/>
    <w:next w:val="Normal"/>
    <w:uiPriority w:val="39"/>
    <w:unhideWhenUsed/>
    <w:rsid w:val="00D615E1"/>
    <w:pPr>
      <w:spacing w:before="120"/>
      <w:ind w:left="240"/>
    </w:pPr>
    <w:rPr>
      <w:rFonts w:cstheme="minorHAnsi"/>
      <w:bCs/>
      <w:szCs w:val="22"/>
    </w:rPr>
  </w:style>
  <w:style w:type="paragraph" w:styleId="TOC3">
    <w:name w:val="toc 3"/>
    <w:basedOn w:val="Normal"/>
    <w:next w:val="Normal"/>
    <w:autoRedefine/>
    <w:uiPriority w:val="39"/>
    <w:unhideWhenUsed/>
    <w:rsid w:val="00B407CA"/>
    <w:pPr>
      <w:ind w:left="480"/>
    </w:pPr>
    <w:rPr>
      <w:rFonts w:cstheme="minorHAnsi"/>
      <w:szCs w:val="20"/>
    </w:rPr>
  </w:style>
  <w:style w:type="paragraph" w:styleId="TOC4">
    <w:name w:val="toc 4"/>
    <w:basedOn w:val="Normal"/>
    <w:next w:val="Normal"/>
    <w:autoRedefine/>
    <w:uiPriority w:val="39"/>
    <w:unhideWhenUsed/>
    <w:rsid w:val="001B3F87"/>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1B3F87"/>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1B3F87"/>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1B3F87"/>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1B3F87"/>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1B3F87"/>
    <w:pPr>
      <w:ind w:left="1920"/>
    </w:pPr>
    <w:rPr>
      <w:rFonts w:asciiTheme="minorHAnsi" w:hAnsiTheme="minorHAnsi" w:cstheme="minorHAnsi"/>
      <w:sz w:val="20"/>
      <w:szCs w:val="20"/>
    </w:rPr>
  </w:style>
  <w:style w:type="character" w:styleId="Hyperlink">
    <w:name w:val="Hyperlink"/>
    <w:basedOn w:val="DefaultParagraphFont"/>
    <w:uiPriority w:val="99"/>
    <w:unhideWhenUsed/>
    <w:rsid w:val="001B3F87"/>
    <w:rPr>
      <w:color w:val="0563C1" w:themeColor="hyperlink"/>
      <w:u w:val="single"/>
    </w:rPr>
  </w:style>
  <w:style w:type="character" w:customStyle="1" w:styleId="Heading2Char">
    <w:name w:val="Heading 2 Char"/>
    <w:basedOn w:val="DefaultParagraphFont"/>
    <w:link w:val="Heading2"/>
    <w:uiPriority w:val="9"/>
    <w:rsid w:val="001B3F87"/>
    <w:rPr>
      <w:rFonts w:asciiTheme="majorHAnsi" w:eastAsiaTheme="majorEastAsia" w:hAnsiTheme="majorHAnsi" w:cstheme="majorBidi"/>
      <w:color w:val="2F5496" w:themeColor="accent1" w:themeShade="BF"/>
      <w:kern w:val="2"/>
      <w:sz w:val="26"/>
      <w:szCs w:val="26"/>
    </w:rPr>
  </w:style>
  <w:style w:type="paragraph" w:styleId="ListParagraph">
    <w:name w:val="List Paragraph"/>
    <w:basedOn w:val="Normal"/>
    <w:link w:val="ListParagraphChar"/>
    <w:uiPriority w:val="34"/>
    <w:qFormat/>
    <w:rsid w:val="001B3F87"/>
    <w:pPr>
      <w:spacing w:after="160" w:line="259" w:lineRule="auto"/>
      <w:ind w:left="720"/>
      <w:contextualSpacing/>
    </w:pPr>
    <w:rPr>
      <w:rFonts w:asciiTheme="minorHAnsi" w:eastAsiaTheme="minorHAnsi" w:hAnsiTheme="minorHAnsi" w:cstheme="minorBidi"/>
      <w:kern w:val="0"/>
      <w:sz w:val="22"/>
      <w:szCs w:val="22"/>
      <w:lang w:eastAsia="en-US"/>
    </w:rPr>
  </w:style>
  <w:style w:type="character" w:customStyle="1" w:styleId="ListParagraphChar">
    <w:name w:val="List Paragraph Char"/>
    <w:link w:val="ListParagraph"/>
    <w:uiPriority w:val="34"/>
    <w:rsid w:val="001B3F87"/>
    <w:rPr>
      <w:rFonts w:asciiTheme="minorHAnsi" w:eastAsiaTheme="minorHAnsi" w:hAnsiTheme="minorHAnsi" w:cstheme="minorBidi"/>
      <w:sz w:val="22"/>
      <w:szCs w:val="22"/>
      <w:lang w:eastAsia="en-US"/>
    </w:rPr>
  </w:style>
  <w:style w:type="table" w:styleId="GridTable4-Accent5">
    <w:name w:val="Grid Table 4 Accent 5"/>
    <w:basedOn w:val="TableNormal"/>
    <w:uiPriority w:val="49"/>
    <w:rsid w:val="0098477B"/>
    <w:rPr>
      <w:rFonts w:asciiTheme="minorHAnsi" w:eastAsiaTheme="minorHAnsi" w:hAnsiTheme="minorHAnsi" w:cstheme="minorBidi"/>
      <w:sz w:val="22"/>
      <w:szCs w:val="22"/>
      <w:lang w:eastAsia="en-US"/>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98477B"/>
    <w:rPr>
      <w:rFonts w:ascii="Source Sans Pro" w:hAnsi="Source Sans Pro"/>
    </w:rPr>
    <w:tblPr>
      <w:tblStyleRowBandSize w:val="1"/>
      <w:tblStyleColBandSize w:val="1"/>
      <w:tblBorders>
        <w:top w:val="single" w:sz="4" w:space="0" w:color="48B2AA"/>
        <w:left w:val="single" w:sz="4" w:space="0" w:color="48B2AA"/>
        <w:bottom w:val="single" w:sz="4" w:space="0" w:color="48B2AA"/>
        <w:right w:val="single" w:sz="4" w:space="0" w:color="48B2AA"/>
        <w:insideH w:val="single" w:sz="4" w:space="0" w:color="48B2AA"/>
        <w:insideV w:val="single" w:sz="4" w:space="0" w:color="48B2AA"/>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Accent6">
    <w:name w:val="List Table 3 Accent 6"/>
    <w:basedOn w:val="TableNormal"/>
    <w:uiPriority w:val="48"/>
    <w:rsid w:val="0098477B"/>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PlainTable2">
    <w:name w:val="Plain Table 2"/>
    <w:basedOn w:val="TableNormal"/>
    <w:uiPriority w:val="42"/>
    <w:rsid w:val="00BA2E3E"/>
    <w:rPr>
      <w:rFonts w:asciiTheme="minorHAnsi" w:eastAsiaTheme="minorHAnsi" w:hAnsiTheme="minorHAnsi" w:cstheme="minorBidi"/>
      <w:sz w:val="22"/>
      <w:szCs w:val="22"/>
      <w:lang w:eastAsia="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39"/>
    <w:rsid w:val="00BA2E3E"/>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A2E3E"/>
    <w:rPr>
      <w:rFonts w:asciiTheme="minorHAnsi" w:eastAsiaTheme="minorHAnsi" w:hAnsiTheme="minorHAnsi" w:cstheme="minorBidi"/>
      <w:sz w:val="22"/>
      <w:szCs w:val="22"/>
      <w:lang w:eastAsia="en-US"/>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uiPriority w:val="99"/>
    <w:semiHidden/>
    <w:unhideWhenUsed/>
    <w:rsid w:val="009E426C"/>
  </w:style>
  <w:style w:type="character" w:customStyle="1" w:styleId="Heading3Char">
    <w:name w:val="Heading 3 Char"/>
    <w:basedOn w:val="DefaultParagraphFont"/>
    <w:link w:val="Heading3"/>
    <w:uiPriority w:val="9"/>
    <w:rsid w:val="00F91FCD"/>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1093136">
      <w:bodyDiv w:val="1"/>
      <w:marLeft w:val="0"/>
      <w:marRight w:val="0"/>
      <w:marTop w:val="0"/>
      <w:marBottom w:val="0"/>
      <w:divBdr>
        <w:top w:val="none" w:sz="0" w:space="0" w:color="auto"/>
        <w:left w:val="none" w:sz="0" w:space="0" w:color="auto"/>
        <w:bottom w:val="none" w:sz="0" w:space="0" w:color="auto"/>
        <w:right w:val="none" w:sz="0" w:space="0" w:color="auto"/>
      </w:divBdr>
    </w:div>
    <w:div w:id="1005858855">
      <w:bodyDiv w:val="1"/>
      <w:marLeft w:val="0"/>
      <w:marRight w:val="0"/>
      <w:marTop w:val="0"/>
      <w:marBottom w:val="0"/>
      <w:divBdr>
        <w:top w:val="none" w:sz="0" w:space="0" w:color="auto"/>
        <w:left w:val="none" w:sz="0" w:space="0" w:color="auto"/>
        <w:bottom w:val="none" w:sz="0" w:space="0" w:color="auto"/>
        <w:right w:val="none" w:sz="0" w:space="0" w:color="auto"/>
      </w:divBdr>
    </w:div>
    <w:div w:id="1118376342">
      <w:bodyDiv w:val="1"/>
      <w:marLeft w:val="0"/>
      <w:marRight w:val="0"/>
      <w:marTop w:val="0"/>
      <w:marBottom w:val="0"/>
      <w:divBdr>
        <w:top w:val="none" w:sz="0" w:space="0" w:color="auto"/>
        <w:left w:val="none" w:sz="0" w:space="0" w:color="auto"/>
        <w:bottom w:val="none" w:sz="0" w:space="0" w:color="auto"/>
        <w:right w:val="none" w:sz="0" w:space="0" w:color="auto"/>
      </w:divBdr>
    </w:div>
    <w:div w:id="1163472455">
      <w:bodyDiv w:val="1"/>
      <w:marLeft w:val="0"/>
      <w:marRight w:val="0"/>
      <w:marTop w:val="0"/>
      <w:marBottom w:val="0"/>
      <w:divBdr>
        <w:top w:val="none" w:sz="0" w:space="0" w:color="auto"/>
        <w:left w:val="none" w:sz="0" w:space="0" w:color="auto"/>
        <w:bottom w:val="none" w:sz="0" w:space="0" w:color="auto"/>
        <w:right w:val="none" w:sz="0" w:space="0" w:color="auto"/>
      </w:divBdr>
    </w:div>
    <w:div w:id="1777019556">
      <w:bodyDiv w:val="1"/>
      <w:marLeft w:val="0"/>
      <w:marRight w:val="0"/>
      <w:marTop w:val="0"/>
      <w:marBottom w:val="0"/>
      <w:divBdr>
        <w:top w:val="none" w:sz="0" w:space="0" w:color="auto"/>
        <w:left w:val="none" w:sz="0" w:space="0" w:color="auto"/>
        <w:bottom w:val="none" w:sz="0" w:space="0" w:color="auto"/>
        <w:right w:val="none" w:sz="0" w:space="0" w:color="auto"/>
      </w:divBdr>
    </w:div>
    <w:div w:id="1903906481">
      <w:bodyDiv w:val="1"/>
      <w:marLeft w:val="0"/>
      <w:marRight w:val="0"/>
      <w:marTop w:val="0"/>
      <w:marBottom w:val="0"/>
      <w:divBdr>
        <w:top w:val="none" w:sz="0" w:space="0" w:color="auto"/>
        <w:left w:val="none" w:sz="0" w:space="0" w:color="auto"/>
        <w:bottom w:val="none" w:sz="0" w:space="0" w:color="auto"/>
        <w:right w:val="none" w:sz="0" w:space="0" w:color="auto"/>
      </w:divBdr>
    </w:div>
    <w:div w:id="211420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microsoft.com/office/2020/10/relationships/intelligence" Target="intelligence2.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psolutions\Downloads\OPSOLUTIONS%20Document%20Template%20(Lettersize)_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E7CA4F0CEB8B448DD718DB0C0B6698" ma:contentTypeVersion="19" ma:contentTypeDescription="Create a new document." ma:contentTypeScope="" ma:versionID="7f3596a2aadb8c5769a2bf927ddc6aa4">
  <xsd:schema xmlns:xsd="http://www.w3.org/2001/XMLSchema" xmlns:xs="http://www.w3.org/2001/XMLSchema" xmlns:p="http://schemas.microsoft.com/office/2006/metadata/properties" xmlns:ns2="83430357-5e63-42aa-a344-c9d62f04db87" xmlns:ns3="1afff391-0149-4ef8-9170-40b3ba0bcd42" targetNamespace="http://schemas.microsoft.com/office/2006/metadata/properties" ma:root="true" ma:fieldsID="7ee6d11c3330f4cc03a7f13179cdeb29" ns2:_="" ns3:_="">
    <xsd:import namespace="83430357-5e63-42aa-a344-c9d62f04db87"/>
    <xsd:import namespace="1afff391-0149-4ef8-9170-40b3ba0bcd4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AutoKeyPoints" minOccurs="0"/>
                <xsd:element ref="ns2:MediaServiceKeyPoints" minOccurs="0"/>
                <xsd:element ref="ns2:_Flow_SignoffStatus" minOccurs="0"/>
                <xsd:element ref="ns2:lcf76f155ced4ddcb4097134ff3c332f" minOccurs="0"/>
                <xsd:element ref="ns3:TaxCatchAll" minOccurs="0"/>
                <xsd:element ref="ns2:ASM"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430357-5e63-42aa-a344-c9d62f04db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_Flow_SignoffStatus" ma:index="20" nillable="true" ma:displayName="Sign-off status" ma:internalName="Sign_x002d_off_x0020_status">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9e82b56-04af-4406-bb58-01f51b77d146" ma:termSetId="09814cd3-568e-fe90-9814-8d621ff8fb84" ma:anchorId="fba54fb3-c3e1-fe81-a776-ca4b69148c4d" ma:open="true" ma:isKeyword="false">
      <xsd:complexType>
        <xsd:sequence>
          <xsd:element ref="pc:Terms" minOccurs="0" maxOccurs="1"/>
        </xsd:sequence>
      </xsd:complexType>
    </xsd:element>
    <xsd:element name="ASM" ma:index="24" nillable="true" ma:displayName="ASM" ma:description="https://opspteltd-my.sharepoint.com/:v:/r/personal/raymund_perez_opsolutions_biz/Documents/Recordings/%5BASM%5D%20KT%20meeting%20with%20Joshua-20230308_140752-Meeting%20Recording.mp4?csf=1&amp;web=1&amp;e=72F2mo" ma:format="Dropdown" ma:internalName="ASM">
      <xsd:simpleType>
        <xsd:restriction base="dms:Text">
          <xsd:maxLength value="255"/>
        </xsd:restrictio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afff391-0149-4ef8-9170-40b3ba0bcd4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1317658-f779-4ff2-a30e-8f5ab413c9fb}" ma:internalName="TaxCatchAll" ma:showField="CatchAllData" ma:web="1afff391-0149-4ef8-9170-40b3ba0bcd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3430357-5e63-42aa-a344-c9d62f04db87">
      <Terms xmlns="http://schemas.microsoft.com/office/infopath/2007/PartnerControls"/>
    </lcf76f155ced4ddcb4097134ff3c332f>
    <TaxCatchAll xmlns="1afff391-0149-4ef8-9170-40b3ba0bcd42" xsi:nil="true"/>
    <ASM xmlns="83430357-5e63-42aa-a344-c9d62f04db87" xsi:nil="true"/>
    <_Flow_SignoffStatus xmlns="83430357-5e63-42aa-a344-c9d62f04db87" xsi:nil="true"/>
    <SharedWithUsers xmlns="1afff391-0149-4ef8-9170-40b3ba0bcd42">
      <UserInfo>
        <DisplayName/>
        <AccountId xsi:nil="true"/>
        <AccountType/>
      </UserInfo>
    </SharedWithUsers>
    <MediaLengthInSeconds xmlns="83430357-5e63-42aa-a344-c9d62f04db87"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B306F1-3CDC-4705-989F-610FDC8763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430357-5e63-42aa-a344-c9d62f04db87"/>
    <ds:schemaRef ds:uri="1afff391-0149-4ef8-9170-40b3ba0bcd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ABE0DA-3390-4600-9483-A46A68D10A35}">
  <ds:schemaRefs>
    <ds:schemaRef ds:uri="http://schemas.microsoft.com/sharepoint/v3/contenttype/forms"/>
  </ds:schemaRefs>
</ds:datastoreItem>
</file>

<file path=customXml/itemProps3.xml><?xml version="1.0" encoding="utf-8"?>
<ds:datastoreItem xmlns:ds="http://schemas.openxmlformats.org/officeDocument/2006/customXml" ds:itemID="{318F0AB6-C59D-4932-B5EF-04D121985337}">
  <ds:schemaRefs>
    <ds:schemaRef ds:uri="http://schemas.microsoft.com/office/2006/metadata/properties"/>
    <ds:schemaRef ds:uri="http://schemas.microsoft.com/office/infopath/2007/PartnerControls"/>
    <ds:schemaRef ds:uri="83430357-5e63-42aa-a344-c9d62f04db87"/>
    <ds:schemaRef ds:uri="1afff391-0149-4ef8-9170-40b3ba0bcd42"/>
  </ds:schemaRefs>
</ds:datastoreItem>
</file>

<file path=customXml/itemProps4.xml><?xml version="1.0" encoding="utf-8"?>
<ds:datastoreItem xmlns:ds="http://schemas.openxmlformats.org/officeDocument/2006/customXml" ds:itemID="{1EFD20FD-5CCA-DB46-B08C-C0207B1DE1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OPSOLUTIONS Document Template (Lettersize)_V1.dotx</Template>
  <TotalTime>665</TotalTime>
  <Pages>13</Pages>
  <Words>983</Words>
  <Characters>6863</Characters>
  <Application>Microsoft Office Word</Application>
  <DocSecurity>0</DocSecurity>
  <Lines>571</Lines>
  <Paragraphs>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OPSolutions</dc:creator>
  <cp:keywords/>
  <dc:description/>
  <cp:lastModifiedBy>Mark Adreian Ramos</cp:lastModifiedBy>
  <cp:revision>364</cp:revision>
  <cp:lastPrinted>2024-01-05T18:57:00Z</cp:lastPrinted>
  <dcterms:created xsi:type="dcterms:W3CDTF">2025-07-14T00:21:00Z</dcterms:created>
  <dcterms:modified xsi:type="dcterms:W3CDTF">2026-04-27T03:21:00Z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0x010100D8E7CA4F0CEB8B448DD718DB0C0B6698</vt:lpwstr>
  </property>
  <property fmtid="{D5CDD505-2E9C-101B-9397-08002B2CF9AE}" pid="3" name="MediaServiceImageTags">
    <vt:lpwstr/>
  </property>
  <property fmtid="{D5CDD505-2E9C-101B-9397-08002B2CF9AE}" pid="4" name="ClassificationContentMarkingHeaderShapeIds">
    <vt:lpwstr>1,2,3,4,6,7</vt:lpwstr>
  </property>
  <property fmtid="{D5CDD505-2E9C-101B-9397-08002B2CF9AE}" pid="5" name="ClassificationContentMarkingHeaderFontProps">
    <vt:lpwstr>#0000ff,10,Calibri</vt:lpwstr>
  </property>
  <property fmtid="{D5CDD505-2E9C-101B-9397-08002B2CF9AE}" pid="6" name="ClassificationContentMarkingHeaderText">
    <vt:lpwstr>Internal</vt:lpwstr>
  </property>
  <property fmtid="{D5CDD505-2E9C-101B-9397-08002B2CF9AE}" pid="7" name="MSIP_Label_fcc72e47-355f-4d1a-8b15-077a44ae608e_Enabled">
    <vt:lpwstr>true</vt:lpwstr>
  </property>
  <property fmtid="{D5CDD505-2E9C-101B-9397-08002B2CF9AE}" pid="8" name="MSIP_Label_fcc72e47-355f-4d1a-8b15-077a44ae608e_SetDate">
    <vt:lpwstr>2024-03-06T03:36:44Z</vt:lpwstr>
  </property>
  <property fmtid="{D5CDD505-2E9C-101B-9397-08002B2CF9AE}" pid="9" name="MSIP_Label_fcc72e47-355f-4d1a-8b15-077a44ae608e_Method">
    <vt:lpwstr>Standard</vt:lpwstr>
  </property>
  <property fmtid="{D5CDD505-2E9C-101B-9397-08002B2CF9AE}" pid="10" name="MSIP_Label_fcc72e47-355f-4d1a-8b15-077a44ae608e_Name">
    <vt:lpwstr>Internal</vt:lpwstr>
  </property>
  <property fmtid="{D5CDD505-2E9C-101B-9397-08002B2CF9AE}" pid="11" name="MSIP_Label_fcc72e47-355f-4d1a-8b15-077a44ae608e_SiteId">
    <vt:lpwstr>6fa7df9b-121c-4ed6-b10d-a17dcb69746b</vt:lpwstr>
  </property>
  <property fmtid="{D5CDD505-2E9C-101B-9397-08002B2CF9AE}" pid="12" name="MSIP_Label_fcc72e47-355f-4d1a-8b15-077a44ae608e_ActionId">
    <vt:lpwstr>0c35993a-95c8-446d-94eb-3dcc121214dc</vt:lpwstr>
  </property>
  <property fmtid="{D5CDD505-2E9C-101B-9397-08002B2CF9AE}" pid="13" name="MSIP_Label_fcc72e47-355f-4d1a-8b15-077a44ae608e_ContentBits">
    <vt:lpwstr>1</vt:lpwstr>
  </property>
  <property fmtid="{D5CDD505-2E9C-101B-9397-08002B2CF9AE}" pid="14" name="Order">
    <vt:r8>978700</vt:r8>
  </property>
  <property fmtid="{D5CDD505-2E9C-101B-9397-08002B2CF9AE}" pid="15" name="xd_ProgID">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y fmtid="{D5CDD505-2E9C-101B-9397-08002B2CF9AE}" pid="20" name="xd_Signature">
    <vt:bool>false</vt:bool>
  </property>
</Properties>
</file>